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="http://schemas.openxmlformats.org/wordprocessingml/2006/main" w:rsidRPr="00672FA4" w:rsidR="001668AA" w:rsidP="002B0277" w:rsidRDefault="653F4A7F" w14:paraId="7D70ACF7" w14:textId="1FF71162">
      <w:pPr>
        <w:pStyle w:val="Title"/>
      </w:pPr>
      <w:r w:rsidRPr="0ECA3427">
        <w:rPr>
          <w:lang w:val="pt-BR" w:bidi="pt-BR"/>
        </w:rPr>
        <w:t xml:space="preserve">Prompts do Copilot para Word </w:t>
      </w:r>
    </w:p>
    <w:p xmlns:w="http://schemas.openxmlformats.org/wordprocessingml/2006/main" w:rsidR="529EDFD3" w:rsidP="006E260C" w:rsidRDefault="00875856" w14:paraId="1285C65F" w14:textId="3D04874A">
      <w:r w:rsidRPr="00875856">
        <w:rPr>
          <w:lang w:val="pt-BR" w:bidi="pt-BR"/>
        </w:rPr>
        <w:t xml:space="preserve">O Copilot está disponível apenas para clientes licenciados com Microsoft 365 Premium, Microsoft 365 Personal, Microsoft 365 Family (somente Proprietário da assinatura) e Business Standard. </w:t>
      </w:r>
      <w:hyperlink r:id="rId10">
        <w:r w:rsidR="00A72E39">
          <w:rPr>
            <w:rStyle w:val="Hyperlink"/>
            <w:lang w:val="pt-BR" w:bidi="pt-BR"/>
          </w:rPr>
          <w:t xml:space="preserve">Clique aqui para exibir os planos de assinatura.</w:t>
        </w:r>
      </w:hyperlink>
      <w:r w:rsidRPr="00875856">
        <w:rPr>
          <w:lang w:val="pt-BR" w:bidi="pt-BR"/>
        </w:rPr>
        <w:t xml:space="preserve"> </w:t>
      </w:r>
    </w:p>
    <w:p xmlns:w="http://schemas.openxmlformats.org/wordprocessingml/2006/main" w:rsidR="38887F1E" w:rsidP="5DC73241" w:rsidRDefault="38887F1E" w14:paraId="36D4FB84" w14:textId="17473FE1">
      <w:pPr>
        <w:pStyle w:val="Heading1"/>
        <w:spacing w:after="0"/>
      </w:pPr>
      <w:r>
        <w:rPr>
          <w:lang w:val="pt-BR" w:bidi="pt-BR"/>
        </w:rPr>
        <w:t xml:space="preserve">Introdução</w:t>
      </w:r>
    </w:p>
    <w:p xmlns:w="http://schemas.openxmlformats.org/wordprocessingml/2006/main" w:rsidR="00875856" w:rsidP="00875856" w:rsidRDefault="00875856" w14:paraId="14531410" w14:textId="1E9FC3AF">
      <w:pPr>
        <w:pStyle w:val="ListNumber"/>
      </w:pPr>
      <w:r>
        <w:rPr>
          <w:lang w:val="pt-BR" w:bidi="pt-BR"/>
        </w:rPr>
        <w:t xml:space="preserve">Copie um dos prompts abaixo.</w:t>
      </w:r>
    </w:p>
    <w:p xmlns:w="http://schemas.openxmlformats.org/wordprocessingml/2006/main" w:rsidR="00875856" w:rsidP="00875856" w:rsidRDefault="00875856" w14:paraId="523555B8" w14:textId="5E9A671C">
      <w:pPr>
        <w:pStyle w:val="ListNumber"/>
      </w:pPr>
      <w:r>
        <w:rPr>
          <w:lang w:val="pt-BR" w:bidi="pt-BR"/>
        </w:rPr>
        <w:t xml:space="preserve">Exclua os outros prompts ou salve-os em um novo documento para fácil referência.</w:t>
      </w:r>
    </w:p>
    <w:p xmlns:w="http://schemas.openxmlformats.org/wordprocessingml/2006/main" w:rsidRPr="00875856" w:rsidR="00875856" w:rsidP="00875856" w:rsidRDefault="00875856" w14:paraId="73400B75" w14:textId="1AAF6982">
      <w:pPr>
        <w:pStyle w:val="ListNumber"/>
        <w:rPr>
          <w:color w:val="000000" w:themeColor="text1"/>
        </w:rPr>
      </w:pPr>
      <w:r>
        <w:rPr>
          <w:lang w:val="pt-BR" w:bidi="pt-BR"/>
        </w:rPr>
        <w:t xml:space="preserve">Cole o prompt selecionado no chat do Copilot e clique no botão Enviar </w:t>
      </w:r>
      <w:r w:rsidR="00806185">
        <w:rPr>
          <w:noProof/>
          <w:lang w:val="pt-BR" w:bidi="pt-BR"/>
        </w:rPr>
        <w:drawing>
          <wp:inline xmlns:wp="http://schemas.openxmlformats.org/drawingml/2006/wordprocessingDrawing" distT="0" distB="0" distL="0" distR="0" wp14:anchorId="571AA78C" wp14:editId="349A96A1">
            <wp:extent cx="155450" cy="155448"/>
            <wp:effectExtent l="0" t="0" r="0" b="0"/>
            <wp:docPr id="810386581" name="Imagem 3" descr="Botão Env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4304" name="Imagem 3" descr="Botão Envia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5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 w:bidi="pt-BR"/>
        </w:rPr>
        <w:t xml:space="preserve"> azul. </w:t>
      </w:r>
    </w:p>
    <w:p xmlns:w="http://schemas.openxmlformats.org/wordprocessingml/2006/main" w:rsidRPr="00E57510" w:rsidR="00E57510" w:rsidP="00875856" w:rsidRDefault="00875856" w14:paraId="6CC40ECD" w14:textId="4795A3A9">
      <w:pPr>
        <w:pStyle w:val="ListNumber"/>
        <w:rPr>
          <w:color w:val="000000" w:themeColor="text1"/>
        </w:rPr>
      </w:pPr>
      <w:r w:rsidRPr="00E57510">
        <w:rPr>
          <w:color w:val="000000" w:themeColor="text1"/>
          <w:lang w:val="pt-BR" w:bidi="pt-BR"/>
        </w:rPr>
        <w:t xml:space="preserve">Quando estiver pronto para que os resultados sejam movidos para o documento, selecione o botão Adicionar ao documento </w:t>
      </w:r>
      <w:r w:rsidR="00806185">
        <w:rPr>
          <w:noProof/>
          <w:lang w:val="pt-BR" w:bidi="pt-BR"/>
        </w:rPr>
        <w:drawing>
          <wp:inline xmlns:wp="http://schemas.openxmlformats.org/drawingml/2006/wordprocessingDrawing" distT="0" distB="0" distL="0" distR="0" wp14:anchorId="04C2D5F5" wp14:editId="35A409DA">
            <wp:extent cx="155448" cy="155448"/>
            <wp:effectExtent l="0" t="0" r="0" b="0"/>
            <wp:docPr id="540144304" name="Imagem 3" descr="Botão Adicionar ao docu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4304" name="Imagem 3" descr="Botão Adicionar ao document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510">
        <w:rPr>
          <w:color w:val="000000" w:themeColor="text1"/>
          <w:lang w:val="pt-BR" w:bidi="pt-BR"/>
        </w:rPr>
        <w:t xml:space="preserve"> ou o botão Copiar resposta </w:t>
      </w:r>
      <w:r w:rsidR="00806185">
        <w:rPr>
          <w:noProof/>
          <w:lang w:val="pt-BR" w:bidi="pt-BR"/>
        </w:rPr>
        <w:drawing>
          <wp:inline xmlns:wp="http://schemas.openxmlformats.org/drawingml/2006/wordprocessingDrawing" distT="0" distB="0" distL="0" distR="0" wp14:anchorId="7E197F2C" wp14:editId="0E9AD3D4">
            <wp:extent cx="155448" cy="155448"/>
            <wp:effectExtent l="0" t="0" r="0" b="0"/>
            <wp:docPr id="395062440" name="Imagem 3" descr="Botão Copiar res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2440" name="Imagem 3" descr="Botão Copiar respost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510">
        <w:rPr>
          <w:color w:val="000000" w:themeColor="text1"/>
          <w:lang w:val="pt-BR" w:bidi="pt-BR"/>
        </w:rPr>
        <w:t xml:space="preserve"> no painel de chat e cole os resultados no documento.</w:t>
      </w:r>
    </w:p>
    <w:p xmlns:w="http://schemas.openxmlformats.org/wordprocessingml/2006/main" w:rsidR="006E260C" w:rsidP="00875856" w:rsidRDefault="0053165A" w14:paraId="1919244F" w14:textId="3B12FB88">
      <w:r w:rsidRPr="00C15669">
        <w:rPr>
          <w:noProof/>
          <w:lang w:val="pt-BR" w:bidi="pt-BR"/>
        </w:rPr>
        <mc:AlternateContent xmlns:mc="http://schemas.openxmlformats.org/markup-compatibility/2006">
          <mc:Choice Requires="wps">
            <w:drawing>
              <wp:inline xmlns:wp="http://schemas.openxmlformats.org/drawingml/2006/wordprocessingDrawing" distT="0" distB="0" distL="0" distR="0" wp14:anchorId="41FE61AC" wp14:editId="52CD0DB9">
                <wp:extent cx="6049010" cy="0"/>
                <wp:effectExtent l="0" t="0" r="0" b="0"/>
                <wp:docPr id="1289400636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049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xmlns:v="urn:schemas-microsoft-com:vml"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adadad [2414]" strokeweight=".5pt" from="0,0" to="476.3pt,0" w14:anchorId="6749A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">
                <v:stroke joinstyle="miter"/>
                <w10:anchorlock xmlns:w10="urn:schemas-microsoft-com:office:word"/>
              </v:line>
            </w:pict>
          </mc:Fallback>
        </mc:AlternateContent>
      </w:r>
    </w:p>
    <w:p xmlns:w="http://schemas.openxmlformats.org/wordprocessingml/2006/main" w:rsidRPr="006E260C" w:rsidR="34BBF6C9" w:rsidP="006E260C" w:rsidRDefault="34BBF6C9" w14:paraId="06F256B4" w14:textId="74929BED">
      <w:pPr>
        <w:pStyle w:val="Heading1"/>
      </w:pPr>
      <w:r w:rsidRPr="006E260C">
        <w:rPr>
          <w:lang w:val="pt-BR" w:bidi="pt-BR"/>
        </w:rPr>
        <w:t xml:space="preserve">Criar um itinerário de viagem</w:t>
      </w:r>
    </w:p>
    <w:p xmlns:w="http://schemas.openxmlformats.org/wordprocessingml/2006/main" w:rsidR="00AC118C" w:rsidP="006E260C" w:rsidRDefault="34BBF6C9" w14:paraId="6E9BF079" w14:textId="723F2DE6">
      <w:r w:rsidRPr="5DC73241">
        <w:rPr>
          <w:b/>
          <w:lang w:val="pt-BR" w:bidi="pt-BR"/>
        </w:rPr>
        <w:t xml:space="preserve">Prompt</w:t>
      </w:r>
      <w:r w:rsidRPr="5DC73241">
        <w:rPr>
          <w:lang w:val="pt-BR" w:bidi="pt-BR"/>
        </w:rPr>
        <w:t xml:space="preserve">: Crie um primeiro rascunho de um itinerário de viagem com uma estrutura clara. Com base no resultado, faça perguntas inteligentes de acompanhamento para que o documento seja útil e relevante, por exemplo, o destino, a duração da viagem e os locais e restaurantes recomendados.</w:t>
      </w:r>
    </w:p>
    <w:p xmlns:w="http://schemas.openxmlformats.org/wordprocessingml/2006/main" w:rsidRPr="006E260C" w:rsidR="00AC118C" w:rsidP="006E260C" w:rsidRDefault="34BBF6C9" w14:paraId="180AD244" w14:textId="2A510CFE">
      <w:pPr>
        <w:pStyle w:val="Heading1"/>
        <w:rPr>
          <w:rStyle w:val="Heading1Char"/>
        </w:rPr>
      </w:pPr>
      <w:r w:rsidRPr="006E260C">
        <w:rPr>
          <w:rStyle w:val="Heading1Char"/>
          <w:lang w:val="pt-BR" w:bidi="pt-BR"/>
        </w:rPr>
        <w:t xml:space="preserve">Redigir uma carta de apresentação </w:t>
      </w:r>
    </w:p>
    <w:p xmlns:w="http://schemas.openxmlformats.org/wordprocessingml/2006/main" w:rsidRPr="001668AA" w:rsidR="7FDDE4D0" w:rsidP="006E260C" w:rsidRDefault="34BBF6C9" w14:paraId="1DA9FCB8" w14:textId="6DDD8293">
      <w:r w:rsidRPr="5DC73241">
        <w:rPr>
          <w:b/>
          <w:lang w:val="pt-BR" w:bidi="pt-BR"/>
        </w:rPr>
        <w:t xml:space="preserve">Prompt:</w:t>
      </w:r>
      <w:r w:rsidRPr="5DC73241">
        <w:rPr>
          <w:lang w:val="pt-BR" w:bidi="pt-BR"/>
        </w:rPr>
        <w:t xml:space="preserve"> Crie um primeiro rascunho de uma carta de apresentação. Com base no resultado, faça perguntas inteligentes de acompanhamento para que o documento seja útil e relevante, por exemplo, o trabalho e a indústria pretendidos, experiências de trabalho anteriores e habilidades relevantes. </w:t>
      </w:r>
    </w:p>
    <w:p xmlns:w="http://schemas.openxmlformats.org/wordprocessingml/2006/main" w:rsidRPr="006E260C" w:rsidR="00E57510" w:rsidP="00E57510" w:rsidRDefault="00E57510" w14:paraId="2DF322CA" w14:textId="77777777">
      <w:pPr>
        <w:pStyle w:val="Heading1"/>
        <w:rPr>
          <w:rStyle w:val="Heading1Char"/>
        </w:rPr>
      </w:pPr>
      <w:r w:rsidRPr="006E260C">
        <w:rPr>
          <w:rStyle w:val="Heading1Char"/>
          <w:lang w:val="pt-BR" w:bidi="pt-BR"/>
        </w:rPr>
        <w:t xml:space="preserve">Redigir um documento estratégico</w:t>
      </w:r>
    </w:p>
    <w:p xmlns:w="http://schemas.openxmlformats.org/wordprocessingml/2006/main" w:rsidRPr="001668AA" w:rsidR="00E57510" w:rsidP="00E57510" w:rsidRDefault="00E57510" w14:paraId="638A66B6" w14:textId="77777777">
      <w:r w:rsidRPr="5DC73241">
        <w:rPr>
          <w:b/>
          <w:lang w:val="pt-BR" w:bidi="pt-BR"/>
        </w:rPr>
        <w:t xml:space="preserve">Prompt:</w:t>
      </w:r>
      <w:r w:rsidRPr="5DC73241">
        <w:rPr>
          <w:lang w:val="pt-BR" w:bidi="pt-BR"/>
        </w:rPr>
        <w:t xml:space="preserve"> Crie um primeiro rascunho de um documento estratégico com uma estrutura clara. Com base no resultado, faça perguntas inteligentes de acompanhamento para que o documento seja útil e relevante; por exemplo: o tópico certo, o público, as recomendações e as próximas etapas. </w:t>
      </w:r>
    </w:p>
    <w:p xmlns:w="http://schemas.openxmlformats.org/wordprocessingml/2006/main" w:rsidRPr="008E43BA" w:rsidR="000F604D" w:rsidP="006E260C" w:rsidRDefault="000F604D" w14:paraId="4336A9D8" w14:textId="6454954F">
      <w:pPr>
        <w:pStyle w:val="Heading1"/>
      </w:pPr>
      <w:r w:rsidRPr="008E43BA">
        <w:rPr>
          <w:lang w:val="pt-BR" w:bidi="pt-BR"/>
        </w:rPr>
        <w:t xml:space="preserve">Redigir um guia de instruções </w:t>
      </w:r>
    </w:p>
    <w:p xmlns:w="http://schemas.openxmlformats.org/wordprocessingml/2006/main" w:rsidRPr="006E260C" w:rsidR="000F604D" w:rsidP="006E260C" w:rsidRDefault="000F604D" w14:paraId="231E9A2A" w14:textId="5F0A5BF2">
      <w:r w:rsidRPr="008E43BA">
        <w:rPr>
          <w:b/>
          <w:lang w:val="pt-BR" w:bidi="pt-BR"/>
        </w:rPr>
        <w:t xml:space="preserve">Prompt</w:t>
      </w:r>
      <w:r w:rsidRPr="008E43BA">
        <w:rPr>
          <w:lang w:val="pt-BR" w:bidi="pt-BR"/>
        </w:rPr>
        <w:t xml:space="preserve">: Crie um primeiro rascunho de um guia de instruções com uma estrutura clara. Com base no resultado, faça perguntas inteligentes de acompanhamento para que o documento seja útil e relevante, por exemplo, o tópico, o nível de habilidade ou as abordagens recomendadas.</w:t>
      </w:r>
      <w:r w:rsidR="00030941">
        <w:rPr>
          <w:rFonts w:asciiTheme="majorHAnsi" w:hAnsiTheme="majorHAnsi" w:eastAsiaTheme="majorEastAsia" w:cstheme="majorBidi"/>
          <w:color w:val="1559BC" w:themeColor="accent4"/>
          <w:kern w:val="28"/>
          <w:sz w:val="28"/>
          <w:szCs w:val="52"/>
          <w14:ligatures xmlns:w14="http://schemas.microsoft.com/office/word/2010/wordml" w14:val="standard"/>
          <w14:numForm xmlns:w14="http://schemas.microsoft.com/office/word/2010/wordml" w14:val="oldStyle"/>
          <w:lang w:val="pt-BR" w:bidi="pt-BR"/>
        </w:rPr>
        <w:t xml:space="preserve"> </w:t>
      </w:r>
    </w:p>
    <w:p xmlns:w="http://schemas.openxmlformats.org/wordprocessingml/2006/main" w:rsidR="0088366E" w:rsidP="006E260C" w:rsidRDefault="0088366E" w14:paraId="58FE7534" w14:textId="56616BDA">
      <w:r w:rsidRPr="00C15669">
        <w:rPr>
          <w:noProof/>
          <w:lang w:val="pt-BR" w:bidi="pt-BR"/>
        </w:rPr>
        <mc:AlternateContent xmlns:mc="http://schemas.openxmlformats.org/markup-compatibility/2006">
          <mc:Choice Requires="wps">
            <w:drawing>
              <wp:inline xmlns:wp="http://schemas.openxmlformats.org/drawingml/2006/wordprocessingDrawing" distT="0" distB="0" distL="0" distR="0" wp14:anchorId="0864F188" wp14:editId="2A157D90">
                <wp:extent cx="6049010" cy="0"/>
                <wp:effectExtent l="0" t="0" r="0" b="0"/>
                <wp:docPr id="744814764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049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xmlns:v="urn:schemas-microsoft-com:vml"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adadad [2414]" strokeweight=".5pt" from="0,0" to="476.3pt,0" w14:anchorId="533BD9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">
                <v:stroke joinstyle="miter"/>
                <w10:anchorlock xmlns:w10="urn:schemas-microsoft-com:office:word"/>
              </v:line>
            </w:pict>
          </mc:Fallback>
        </mc:AlternateContent>
      </w:r>
    </w:p>
    <w:p xmlns:w="http://schemas.openxmlformats.org/wordprocessingml/2006/main" w:rsidRPr="006E260C" w:rsidR="34BBF6C9" w:rsidP="006E260C" w:rsidRDefault="34BBF6C9" w14:paraId="135FEF77" w14:textId="2320F710">
      <w:pPr>
        <w:pStyle w:val="Heading1"/>
      </w:pPr>
      <w:r w:rsidRPr="006E260C">
        <w:rPr>
          <w:lang w:val="pt-BR" w:bidi="pt-BR"/>
        </w:rPr>
        <w:t xml:space="preserve">Outros recursos</w:t>
      </w:r>
    </w:p>
    <w:p xmlns:w="http://schemas.openxmlformats.org/wordprocessingml/2006/main" w:rsidR="00B00008" w:rsidP="006E260C" w:rsidRDefault="00C9156A" w14:paraId="32620EA5" w14:textId="23FB693E">
      <w:r w:rsidRPr="5DC73241">
        <w:rPr>
          <w:rFonts w:hint="Segoe UI" w:ascii="Segoe UI" w:hAnsi="Segoe UI" w:eastAsia="Segoe UI" w:cs="Segoe UI"/>
          <w:lang w:val="pt-BR" w:bidi="pt-BR"/>
        </w:rPr>
        <w:t xml:space="preserve">Acesse o </w:t>
      </w:r>
      <w:hyperlink r:id="rId14">
        <w:r w:rsidRPr="5DC73241">
          <w:rPr>
            <w:rStyle w:val="Hyperlink"/>
            <w:rFonts w:hint="Segoe UI" w:ascii="Segoe UI" w:hAnsi="Segoe UI" w:eastAsia="Segoe UI" w:cs="Segoe UI"/>
            <w:lang w:val="pt-BR" w:bidi="pt-BR"/>
          </w:rPr>
          <w:t xml:space="preserve">Microsoft Learning Center</w:t>
        </w:r>
      </w:hyperlink>
      <w:r w:rsidRPr="5DC73241">
        <w:rPr>
          <w:rFonts w:hint="Segoe UI" w:ascii="Segoe UI" w:hAnsi="Segoe UI" w:eastAsia="Segoe UI" w:cs="Segoe UI"/>
          <w:lang w:val="pt-BR" w:bidi="pt-BR"/>
        </w:rPr>
        <w:t xml:space="preserve"> para tutoriais sobre o Copilot no Word.</w:t>
      </w:r>
    </w:p>
    <w:sectPr xmlns:w="http://schemas.openxmlformats.org/wordprocessingml/2006/main" w:rsidR="00B00008" w:rsidSect="00DD5358">
      <w:headerReference w:type="default" r:id="rId15"/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5B8C" w:rsidRDefault="00285B8C" w14:paraId="67014F8C" w14:textId="77777777">
      <w:pPr>
        <w:spacing w:line="240" w:lineRule="auto"/>
      </w:pPr>
      <w:r>
        <w:separator/>
      </w:r>
    </w:p>
  </w:endnote>
  <w:endnote w:type="continuationSeparator" w:id="0">
    <w:p w:rsidR="00285B8C" w:rsidRDefault="00285B8C" w14:paraId="4848D86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5B8C" w:rsidRDefault="00285B8C" w14:paraId="447FD724" w14:textId="77777777">
      <w:pPr>
        <w:spacing w:line="240" w:lineRule="auto"/>
      </w:pPr>
      <w:r>
        <w:separator/>
      </w:r>
    </w:p>
  </w:footnote>
  <w:footnote w:type="continuationSeparator" w:id="0">
    <w:p w:rsidR="00285B8C" w:rsidRDefault="00285B8C" w14:paraId="3A950D3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3303C7" w:rsidRDefault="00DC0D81" w14:paraId="6A89C99E" w14:textId="52889395">
    <w:pPr>
      <w:pStyle w:val="Header"/>
    </w:pPr>
    <w:r w:rsidRPr="00DC0D81">
      <w:rPr>
        <w:noProof/>
        <w:lang w:val="pt-BR" w:bidi="pt-BR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5C9292B8" wp14:editId="01516F1E">
              <wp:simplePos x="0" y="0"/>
              <wp:positionH relativeFrom="column">
                <wp:posOffset>-914400</wp:posOffset>
              </wp:positionH>
              <wp:positionV relativeFrom="paragraph">
                <wp:posOffset>-182880</wp:posOffset>
              </wp:positionV>
              <wp:extent cx="7772400" cy="10058400"/>
              <wp:effectExtent l="0" t="0" r="0" b="0"/>
              <wp:wrapNone/>
              <wp:docPr id="8" name="Grupo 7">
                <a:extLst xmlns:a="http://schemas.openxmlformats.org/drawingml/2006/main">
                  <a:ext uri="{FF2B5EF4-FFF2-40B4-BE49-F238E27FC236}">
                    <a16:creationId xmlns:a16="http://schemas.microsoft.com/office/drawing/2014/main" id="{EEABFB53-81BB-AC88-36A7-A6222ECC103B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pic:pic xmlns:pic="http://schemas.openxmlformats.org/drawingml/2006/picture">
                      <pic:nvPicPr>
                        <pic:cNvPr id="32203928" name="Imagem 32203928" descr="Tela de fundo branca com sombreamento sutil">
                          <a:extLst>
                            <a:ext uri="{FF2B5EF4-FFF2-40B4-BE49-F238E27FC236}">
                              <a16:creationId xmlns:a16="http://schemas.microsoft.com/office/drawing/2014/main" id="{A60D3ACE-6167-7345-9FD6-E2E7CD68B6B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660581810" name="Grupo 1660581810">
                        <a:extLst>
                          <a:ext uri="{FF2B5EF4-FFF2-40B4-BE49-F238E27FC236}">
                            <a16:creationId xmlns:a16="http://schemas.microsoft.com/office/drawing/2014/main" id="{38E602D3-9A61-609A-3201-623805729095}"/>
                          </a:ext>
                        </a:extLst>
                      </wpg:cNvPr>
                      <wpg:cNvGrpSpPr/>
                      <wpg:grpSpPr>
                        <a:xfrm>
                          <a:off x="5897880" y="310896"/>
                          <a:ext cx="1732280" cy="1298892"/>
                          <a:chOff x="5897880" y="310896"/>
                          <a:chExt cx="1732280" cy="1298892"/>
                        </a:xfrm>
                      </wpg:grpSpPr>
                      <pic:pic xmlns:pic="http://schemas.openxmlformats.org/drawingml/2006/picture">
                        <pic:nvPicPr>
                          <pic:cNvPr id="334494469" name="desenho" descr="Ícone do Copilot">
                            <a:extLst>
                              <a:ext uri="{FF2B5EF4-FFF2-40B4-BE49-F238E27FC236}">
                                <a16:creationId xmlns:a16="http://schemas.microsoft.com/office/drawing/2014/main" id="{7A236235-73E0-714D-7EAD-98C52638FA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97880" y="310896"/>
                            <a:ext cx="873760" cy="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0141056" name="Imagem 2090141056">
                            <a:extLst>
                              <a:ext uri="{FF2B5EF4-FFF2-40B4-BE49-F238E27FC236}">
                                <a16:creationId xmlns:a16="http://schemas.microsoft.com/office/drawing/2014/main" id="{D6DFF8A1-1FF3-A702-27F5-4EFC72E5FA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/>
                        </pic:blipFill>
                        <pic:spPr>
                          <a:xfrm>
                            <a:off x="6431280" y="410908"/>
                            <a:ext cx="1198880" cy="119888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7" style="position:absolute;margin-left:-1in;margin-top:-14.4pt;width:612pt;height:11in;z-index:-251657216" alt="&quot;&quot;" coordsize="77724,100584" o:spid="_x0000_s1026" w14:anchorId="0B747B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m 32203928" style="position:absolute;width:77724;height:100584;visibility:visible;mso-wrap-style:square" alt="Tela de fundo branca com sombreamento sutil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">
                <v:imagedata o:title="White background with subtle shading" r:id="rId4"/>
              </v:shape>
              <v:group id="Group 1660581810" style="position:absolute;left:58978;top:3108;width:17323;height:12989" coordsize="17322,12988" coordorigin="58978,310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">
                <v:shape id="desenho" style="position:absolute;left:58978;top:3108;width:8738;height:5449;visibility:visible;mso-wrap-style:square" alt="Ícone do Copilot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">
                  <v:imagedata o:title="Copilot icon" r:id="rId5"/>
                </v:shape>
                <v:shape id="Imagem 2090141056" style="position:absolute;left:64312;top:4109;width:11989;height:1198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">
                  <v:imagedata chromakey="white" o:title="" r:id="rId6"/>
                </v:shape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1EF0452"/>
    <w:multiLevelType w:val="multilevel"/>
    <w:tmpl w:val="BC708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0589FD08"/>
    <w:multiLevelType w:val="hybridMultilevel"/>
    <w:tmpl w:val="927ACF94"/>
    <w:lvl w:ilvl="0" w:tplc="046638DA">
      <w:start w:val="1"/>
      <w:numFmt w:val="decimal"/>
      <w:lvlText w:val="%1."/>
      <w:lvlJc w:val="left"/>
      <w:pPr>
        <w:ind w:left="720" w:hanging="360"/>
      </w:pPr>
    </w:lvl>
    <w:lvl w:ilvl="1" w:tplc="79C891B0">
      <w:start w:val="1"/>
      <w:numFmt w:val="lowerLetter"/>
      <w:lvlText w:val="%2."/>
      <w:lvlJc w:val="left"/>
      <w:pPr>
        <w:ind w:left="1440" w:hanging="360"/>
      </w:pPr>
    </w:lvl>
    <w:lvl w:ilvl="2" w:tplc="855A4826">
      <w:start w:val="1"/>
      <w:numFmt w:val="lowerRoman"/>
      <w:lvlText w:val="%3."/>
      <w:lvlJc w:val="right"/>
      <w:pPr>
        <w:ind w:left="2160" w:hanging="180"/>
      </w:pPr>
    </w:lvl>
    <w:lvl w:ilvl="3" w:tplc="45C28CDA">
      <w:start w:val="1"/>
      <w:numFmt w:val="decimal"/>
      <w:lvlText w:val="%4."/>
      <w:lvlJc w:val="left"/>
      <w:pPr>
        <w:ind w:left="2880" w:hanging="360"/>
      </w:pPr>
    </w:lvl>
    <w:lvl w:ilvl="4" w:tplc="FA90FE66">
      <w:start w:val="1"/>
      <w:numFmt w:val="lowerLetter"/>
      <w:lvlText w:val="%5."/>
      <w:lvlJc w:val="left"/>
      <w:pPr>
        <w:ind w:left="3600" w:hanging="360"/>
      </w:pPr>
    </w:lvl>
    <w:lvl w:ilvl="5" w:tplc="3A66E11E">
      <w:start w:val="1"/>
      <w:numFmt w:val="lowerRoman"/>
      <w:lvlText w:val="%6."/>
      <w:lvlJc w:val="right"/>
      <w:pPr>
        <w:ind w:left="4320" w:hanging="180"/>
      </w:pPr>
    </w:lvl>
    <w:lvl w:ilvl="6" w:tplc="FC48FABA">
      <w:start w:val="1"/>
      <w:numFmt w:val="decimal"/>
      <w:lvlText w:val="%7."/>
      <w:lvlJc w:val="left"/>
      <w:pPr>
        <w:ind w:left="5040" w:hanging="360"/>
      </w:pPr>
    </w:lvl>
    <w:lvl w:ilvl="7" w:tplc="3ED62096">
      <w:start w:val="1"/>
      <w:numFmt w:val="lowerLetter"/>
      <w:lvlText w:val="%8."/>
      <w:lvlJc w:val="left"/>
      <w:pPr>
        <w:ind w:left="5760" w:hanging="360"/>
      </w:pPr>
    </w:lvl>
    <w:lvl w:ilvl="8" w:tplc="694C0E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E471C"/>
    <w:multiLevelType w:val="hybridMultilevel"/>
    <w:tmpl w:val="66AAE6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4C77C6"/>
    <w:multiLevelType w:val="multilevel"/>
    <w:tmpl w:val="86C232C0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 w:val="0"/>
        <w:b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5548031">
    <w:abstractNumId w:val="9"/>
  </w:num>
  <w:num w:numId="2" w16cid:durableId="674840668">
    <w:abstractNumId w:val="10"/>
  </w:num>
  <w:num w:numId="3" w16cid:durableId="705104496">
    <w:abstractNumId w:val="13"/>
  </w:num>
  <w:num w:numId="4" w16cid:durableId="1019433834">
    <w:abstractNumId w:val="13"/>
    <w:lvlOverride w:ilvl="0">
      <w:startOverride w:val="1"/>
    </w:lvlOverride>
  </w:num>
  <w:num w:numId="5" w16cid:durableId="515733043">
    <w:abstractNumId w:val="13"/>
  </w:num>
  <w:num w:numId="6" w16cid:durableId="285544328">
    <w:abstractNumId w:val="13"/>
    <w:lvlOverride w:ilvl="0">
      <w:startOverride w:val="1"/>
    </w:lvlOverride>
  </w:num>
  <w:num w:numId="7" w16cid:durableId="748305147">
    <w:abstractNumId w:val="8"/>
  </w:num>
  <w:num w:numId="8" w16cid:durableId="1095394670">
    <w:abstractNumId w:val="13"/>
    <w:lvlOverride w:ilvl="0">
      <w:startOverride w:val="1"/>
    </w:lvlOverride>
  </w:num>
  <w:num w:numId="9" w16cid:durableId="18445877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9873373">
    <w:abstractNumId w:val="11"/>
  </w:num>
  <w:num w:numId="11" w16cid:durableId="150432234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02219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66469554">
    <w:abstractNumId w:val="7"/>
  </w:num>
  <w:num w:numId="14" w16cid:durableId="434443270">
    <w:abstractNumId w:val="6"/>
  </w:num>
  <w:num w:numId="15" w16cid:durableId="856694375">
    <w:abstractNumId w:val="5"/>
  </w:num>
  <w:num w:numId="16" w16cid:durableId="1859149294">
    <w:abstractNumId w:val="4"/>
  </w:num>
  <w:num w:numId="17" w16cid:durableId="96297655">
    <w:abstractNumId w:val="3"/>
  </w:num>
  <w:num w:numId="18" w16cid:durableId="96876974">
    <w:abstractNumId w:val="2"/>
  </w:num>
  <w:num w:numId="19" w16cid:durableId="51202516">
    <w:abstractNumId w:val="1"/>
  </w:num>
  <w:num w:numId="20" w16cid:durableId="1587111668">
    <w:abstractNumId w:val="0"/>
  </w:num>
  <w:num w:numId="21" w16cid:durableId="283004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activeWritingStyle w:lang="en-US" w:vendorID="64" w:dllVersion="0" w:nlCheck="1" w:checkStyle="0" w:appName="MSWord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0E"/>
    <w:rsid w:val="0000709E"/>
    <w:rsid w:val="00007202"/>
    <w:rsid w:val="000112EE"/>
    <w:rsid w:val="000118AE"/>
    <w:rsid w:val="000150E9"/>
    <w:rsid w:val="000157B6"/>
    <w:rsid w:val="0001779D"/>
    <w:rsid w:val="00024ADA"/>
    <w:rsid w:val="00030941"/>
    <w:rsid w:val="00030E3C"/>
    <w:rsid w:val="000311EB"/>
    <w:rsid w:val="00032ADA"/>
    <w:rsid w:val="000439C9"/>
    <w:rsid w:val="0005794C"/>
    <w:rsid w:val="00062946"/>
    <w:rsid w:val="000633E7"/>
    <w:rsid w:val="00064522"/>
    <w:rsid w:val="000652B9"/>
    <w:rsid w:val="000706F5"/>
    <w:rsid w:val="00072D27"/>
    <w:rsid w:val="0007434E"/>
    <w:rsid w:val="00082D7D"/>
    <w:rsid w:val="00083C22"/>
    <w:rsid w:val="00083D06"/>
    <w:rsid w:val="00086E87"/>
    <w:rsid w:val="000871A8"/>
    <w:rsid w:val="000965E0"/>
    <w:rsid w:val="000A036B"/>
    <w:rsid w:val="000A0620"/>
    <w:rsid w:val="000B0395"/>
    <w:rsid w:val="000D0E4A"/>
    <w:rsid w:val="000D4071"/>
    <w:rsid w:val="000E4FD3"/>
    <w:rsid w:val="000E7DAC"/>
    <w:rsid w:val="000F11B9"/>
    <w:rsid w:val="000F57DD"/>
    <w:rsid w:val="000F604D"/>
    <w:rsid w:val="00102341"/>
    <w:rsid w:val="00105960"/>
    <w:rsid w:val="00106698"/>
    <w:rsid w:val="001073CE"/>
    <w:rsid w:val="0011012B"/>
    <w:rsid w:val="00111826"/>
    <w:rsid w:val="00120520"/>
    <w:rsid w:val="00121553"/>
    <w:rsid w:val="00124088"/>
    <w:rsid w:val="00131CAB"/>
    <w:rsid w:val="00132477"/>
    <w:rsid w:val="001379AE"/>
    <w:rsid w:val="001407B8"/>
    <w:rsid w:val="001435F8"/>
    <w:rsid w:val="001519E2"/>
    <w:rsid w:val="00152954"/>
    <w:rsid w:val="001668AA"/>
    <w:rsid w:val="00171155"/>
    <w:rsid w:val="00175F77"/>
    <w:rsid w:val="00190B30"/>
    <w:rsid w:val="001A2313"/>
    <w:rsid w:val="001B790D"/>
    <w:rsid w:val="001C2CAB"/>
    <w:rsid w:val="001D0BD1"/>
    <w:rsid w:val="001D243B"/>
    <w:rsid w:val="001E51A8"/>
    <w:rsid w:val="002017AC"/>
    <w:rsid w:val="002072FE"/>
    <w:rsid w:val="00210055"/>
    <w:rsid w:val="00223A8B"/>
    <w:rsid w:val="00225B46"/>
    <w:rsid w:val="00231BCB"/>
    <w:rsid w:val="002359ED"/>
    <w:rsid w:val="00242C64"/>
    <w:rsid w:val="002502E8"/>
    <w:rsid w:val="00252520"/>
    <w:rsid w:val="0025797D"/>
    <w:rsid w:val="002617CB"/>
    <w:rsid w:val="002618D2"/>
    <w:rsid w:val="002625F9"/>
    <w:rsid w:val="002631F7"/>
    <w:rsid w:val="0026484A"/>
    <w:rsid w:val="0026504D"/>
    <w:rsid w:val="0027396D"/>
    <w:rsid w:val="00276926"/>
    <w:rsid w:val="00283842"/>
    <w:rsid w:val="00285B8C"/>
    <w:rsid w:val="00291675"/>
    <w:rsid w:val="002A3A5D"/>
    <w:rsid w:val="002A4C3C"/>
    <w:rsid w:val="002A5AF4"/>
    <w:rsid w:val="002A67C8"/>
    <w:rsid w:val="002B0277"/>
    <w:rsid w:val="002B40B7"/>
    <w:rsid w:val="002C5D75"/>
    <w:rsid w:val="002E5773"/>
    <w:rsid w:val="002F744A"/>
    <w:rsid w:val="00301789"/>
    <w:rsid w:val="00302192"/>
    <w:rsid w:val="00310815"/>
    <w:rsid w:val="00323FCA"/>
    <w:rsid w:val="00325194"/>
    <w:rsid w:val="00326034"/>
    <w:rsid w:val="00326B8A"/>
    <w:rsid w:val="003303C7"/>
    <w:rsid w:val="00332F04"/>
    <w:rsid w:val="00343169"/>
    <w:rsid w:val="003529EC"/>
    <w:rsid w:val="00362005"/>
    <w:rsid w:val="003654EE"/>
    <w:rsid w:val="003665EC"/>
    <w:rsid w:val="0037044E"/>
    <w:rsid w:val="003728E3"/>
    <w:rsid w:val="003762A7"/>
    <w:rsid w:val="00395B49"/>
    <w:rsid w:val="003962D3"/>
    <w:rsid w:val="0039678E"/>
    <w:rsid w:val="003A2CC4"/>
    <w:rsid w:val="003A6656"/>
    <w:rsid w:val="003B6AB0"/>
    <w:rsid w:val="003C7D9D"/>
    <w:rsid w:val="003D0DA9"/>
    <w:rsid w:val="003E2F58"/>
    <w:rsid w:val="003E3A63"/>
    <w:rsid w:val="003E3C23"/>
    <w:rsid w:val="003E7A12"/>
    <w:rsid w:val="003F3825"/>
    <w:rsid w:val="003F3B1E"/>
    <w:rsid w:val="00411057"/>
    <w:rsid w:val="00415DC1"/>
    <w:rsid w:val="00417999"/>
    <w:rsid w:val="00423137"/>
    <w:rsid w:val="004359BA"/>
    <w:rsid w:val="0044099C"/>
    <w:rsid w:val="00443373"/>
    <w:rsid w:val="0044569C"/>
    <w:rsid w:val="00450FBD"/>
    <w:rsid w:val="00457BEB"/>
    <w:rsid w:val="00461B2E"/>
    <w:rsid w:val="00482CFC"/>
    <w:rsid w:val="00487996"/>
    <w:rsid w:val="00491910"/>
    <w:rsid w:val="004A2AF6"/>
    <w:rsid w:val="004A3D03"/>
    <w:rsid w:val="004B231E"/>
    <w:rsid w:val="004B6D7F"/>
    <w:rsid w:val="004D1AE1"/>
    <w:rsid w:val="004D29A3"/>
    <w:rsid w:val="004D785F"/>
    <w:rsid w:val="004E2000"/>
    <w:rsid w:val="004E2BBF"/>
    <w:rsid w:val="004E5DB5"/>
    <w:rsid w:val="004E744B"/>
    <w:rsid w:val="004F49D7"/>
    <w:rsid w:val="004F7760"/>
    <w:rsid w:val="00504506"/>
    <w:rsid w:val="00511587"/>
    <w:rsid w:val="0051672D"/>
    <w:rsid w:val="00520AC9"/>
    <w:rsid w:val="00525F5D"/>
    <w:rsid w:val="0053165A"/>
    <w:rsid w:val="00544CB8"/>
    <w:rsid w:val="00546815"/>
    <w:rsid w:val="00561F9A"/>
    <w:rsid w:val="00566E58"/>
    <w:rsid w:val="00572D84"/>
    <w:rsid w:val="005823E6"/>
    <w:rsid w:val="00583945"/>
    <w:rsid w:val="00584574"/>
    <w:rsid w:val="00594254"/>
    <w:rsid w:val="005948E6"/>
    <w:rsid w:val="005A6790"/>
    <w:rsid w:val="005B42F0"/>
    <w:rsid w:val="005B6EB8"/>
    <w:rsid w:val="005C19E1"/>
    <w:rsid w:val="005D184F"/>
    <w:rsid w:val="005D39E9"/>
    <w:rsid w:val="005D3D17"/>
    <w:rsid w:val="005D4CD7"/>
    <w:rsid w:val="005E34CD"/>
    <w:rsid w:val="005F57DF"/>
    <w:rsid w:val="005F6F7A"/>
    <w:rsid w:val="005F79A6"/>
    <w:rsid w:val="005F7BFE"/>
    <w:rsid w:val="00600AFD"/>
    <w:rsid w:val="006052A4"/>
    <w:rsid w:val="00614CAB"/>
    <w:rsid w:val="00616ED4"/>
    <w:rsid w:val="00633BC0"/>
    <w:rsid w:val="00661DE5"/>
    <w:rsid w:val="006706DE"/>
    <w:rsid w:val="006710C4"/>
    <w:rsid w:val="00672FA4"/>
    <w:rsid w:val="0067309B"/>
    <w:rsid w:val="006821BB"/>
    <w:rsid w:val="00683663"/>
    <w:rsid w:val="006838A6"/>
    <w:rsid w:val="006842DF"/>
    <w:rsid w:val="006912F0"/>
    <w:rsid w:val="006922CD"/>
    <w:rsid w:val="0069487E"/>
    <w:rsid w:val="006A648B"/>
    <w:rsid w:val="006B0B82"/>
    <w:rsid w:val="006B2EC1"/>
    <w:rsid w:val="006B7EF2"/>
    <w:rsid w:val="006C2E69"/>
    <w:rsid w:val="006C3B05"/>
    <w:rsid w:val="006C3B5F"/>
    <w:rsid w:val="006C41DB"/>
    <w:rsid w:val="006D13C1"/>
    <w:rsid w:val="006D3A72"/>
    <w:rsid w:val="006D6DD3"/>
    <w:rsid w:val="006E260C"/>
    <w:rsid w:val="006F53EE"/>
    <w:rsid w:val="007150F2"/>
    <w:rsid w:val="00715405"/>
    <w:rsid w:val="00717507"/>
    <w:rsid w:val="007263B8"/>
    <w:rsid w:val="00726D9C"/>
    <w:rsid w:val="00726F2C"/>
    <w:rsid w:val="00736D30"/>
    <w:rsid w:val="007378F1"/>
    <w:rsid w:val="00742FF3"/>
    <w:rsid w:val="00744949"/>
    <w:rsid w:val="0075062C"/>
    <w:rsid w:val="007604ED"/>
    <w:rsid w:val="007920B0"/>
    <w:rsid w:val="00792338"/>
    <w:rsid w:val="00794B27"/>
    <w:rsid w:val="007A73CB"/>
    <w:rsid w:val="007A7846"/>
    <w:rsid w:val="007B1911"/>
    <w:rsid w:val="007B2795"/>
    <w:rsid w:val="007C6292"/>
    <w:rsid w:val="007E63C7"/>
    <w:rsid w:val="007E6FDE"/>
    <w:rsid w:val="007E7995"/>
    <w:rsid w:val="007F326E"/>
    <w:rsid w:val="007F66F5"/>
    <w:rsid w:val="00800143"/>
    <w:rsid w:val="00806185"/>
    <w:rsid w:val="00812400"/>
    <w:rsid w:val="00814625"/>
    <w:rsid w:val="00821223"/>
    <w:rsid w:val="0082203C"/>
    <w:rsid w:val="008360A8"/>
    <w:rsid w:val="00836F9A"/>
    <w:rsid w:val="008416E0"/>
    <w:rsid w:val="0084786D"/>
    <w:rsid w:val="008514BE"/>
    <w:rsid w:val="00853E64"/>
    <w:rsid w:val="008579BB"/>
    <w:rsid w:val="00860E77"/>
    <w:rsid w:val="00870E33"/>
    <w:rsid w:val="00875856"/>
    <w:rsid w:val="00876EF2"/>
    <w:rsid w:val="0087735A"/>
    <w:rsid w:val="00882E57"/>
    <w:rsid w:val="0088366E"/>
    <w:rsid w:val="00895251"/>
    <w:rsid w:val="008953A1"/>
    <w:rsid w:val="00895C49"/>
    <w:rsid w:val="00897BFF"/>
    <w:rsid w:val="008A760E"/>
    <w:rsid w:val="008A79C9"/>
    <w:rsid w:val="008B42B7"/>
    <w:rsid w:val="008B67BB"/>
    <w:rsid w:val="008BFF37"/>
    <w:rsid w:val="008C23A3"/>
    <w:rsid w:val="008C61B9"/>
    <w:rsid w:val="008C6C14"/>
    <w:rsid w:val="008C7E92"/>
    <w:rsid w:val="008E3A57"/>
    <w:rsid w:val="008E43BA"/>
    <w:rsid w:val="008F0F2F"/>
    <w:rsid w:val="008F249E"/>
    <w:rsid w:val="008F30DE"/>
    <w:rsid w:val="008F37BF"/>
    <w:rsid w:val="008F48D4"/>
    <w:rsid w:val="008F64FD"/>
    <w:rsid w:val="009102F7"/>
    <w:rsid w:val="00910505"/>
    <w:rsid w:val="00912477"/>
    <w:rsid w:val="00913874"/>
    <w:rsid w:val="009139AF"/>
    <w:rsid w:val="00916B11"/>
    <w:rsid w:val="009223E4"/>
    <w:rsid w:val="00930353"/>
    <w:rsid w:val="00943B06"/>
    <w:rsid w:val="00945864"/>
    <w:rsid w:val="00953813"/>
    <w:rsid w:val="0096503C"/>
    <w:rsid w:val="00972147"/>
    <w:rsid w:val="00973512"/>
    <w:rsid w:val="009806F4"/>
    <w:rsid w:val="00982B91"/>
    <w:rsid w:val="009853E9"/>
    <w:rsid w:val="009902FA"/>
    <w:rsid w:val="0099278A"/>
    <w:rsid w:val="00996850"/>
    <w:rsid w:val="00996E16"/>
    <w:rsid w:val="009A168F"/>
    <w:rsid w:val="009A5239"/>
    <w:rsid w:val="009A558E"/>
    <w:rsid w:val="009B1185"/>
    <w:rsid w:val="009B69C5"/>
    <w:rsid w:val="009C01D7"/>
    <w:rsid w:val="009C2CAA"/>
    <w:rsid w:val="009C71C4"/>
    <w:rsid w:val="009D3947"/>
    <w:rsid w:val="009E66C2"/>
    <w:rsid w:val="009F22A6"/>
    <w:rsid w:val="009F3AA8"/>
    <w:rsid w:val="009F72A7"/>
    <w:rsid w:val="00A00A36"/>
    <w:rsid w:val="00A00BA0"/>
    <w:rsid w:val="00A119D9"/>
    <w:rsid w:val="00A1309F"/>
    <w:rsid w:val="00A16AB1"/>
    <w:rsid w:val="00A21763"/>
    <w:rsid w:val="00A21BED"/>
    <w:rsid w:val="00A24D93"/>
    <w:rsid w:val="00A26391"/>
    <w:rsid w:val="00A26D80"/>
    <w:rsid w:val="00A27D99"/>
    <w:rsid w:val="00A319D2"/>
    <w:rsid w:val="00A3524F"/>
    <w:rsid w:val="00A3532D"/>
    <w:rsid w:val="00A3618A"/>
    <w:rsid w:val="00A370D6"/>
    <w:rsid w:val="00A40E36"/>
    <w:rsid w:val="00A5508D"/>
    <w:rsid w:val="00A60D92"/>
    <w:rsid w:val="00A64666"/>
    <w:rsid w:val="00A72E39"/>
    <w:rsid w:val="00A73C7D"/>
    <w:rsid w:val="00A86EAC"/>
    <w:rsid w:val="00A923E7"/>
    <w:rsid w:val="00A932A9"/>
    <w:rsid w:val="00A97A7D"/>
    <w:rsid w:val="00AA01CC"/>
    <w:rsid w:val="00AA0A03"/>
    <w:rsid w:val="00AA187A"/>
    <w:rsid w:val="00AA661C"/>
    <w:rsid w:val="00AB2AF0"/>
    <w:rsid w:val="00AB58EF"/>
    <w:rsid w:val="00AC118C"/>
    <w:rsid w:val="00AC2F58"/>
    <w:rsid w:val="00AC4707"/>
    <w:rsid w:val="00AD3A32"/>
    <w:rsid w:val="00AD5CBE"/>
    <w:rsid w:val="00AE2AF1"/>
    <w:rsid w:val="00AF3037"/>
    <w:rsid w:val="00B00008"/>
    <w:rsid w:val="00B058DD"/>
    <w:rsid w:val="00B369B4"/>
    <w:rsid w:val="00B432AF"/>
    <w:rsid w:val="00B53817"/>
    <w:rsid w:val="00B61F85"/>
    <w:rsid w:val="00B6565D"/>
    <w:rsid w:val="00B67BD3"/>
    <w:rsid w:val="00B96382"/>
    <w:rsid w:val="00BA3CC7"/>
    <w:rsid w:val="00BA6DBC"/>
    <w:rsid w:val="00BC3F09"/>
    <w:rsid w:val="00BE71F8"/>
    <w:rsid w:val="00BF457D"/>
    <w:rsid w:val="00BF4775"/>
    <w:rsid w:val="00C01AD5"/>
    <w:rsid w:val="00C13CF1"/>
    <w:rsid w:val="00C15669"/>
    <w:rsid w:val="00C17DB7"/>
    <w:rsid w:val="00C20811"/>
    <w:rsid w:val="00C26379"/>
    <w:rsid w:val="00C30B1C"/>
    <w:rsid w:val="00C344E1"/>
    <w:rsid w:val="00C447D8"/>
    <w:rsid w:val="00C62380"/>
    <w:rsid w:val="00C70C64"/>
    <w:rsid w:val="00C74CEB"/>
    <w:rsid w:val="00C77A4F"/>
    <w:rsid w:val="00C8688B"/>
    <w:rsid w:val="00C9156A"/>
    <w:rsid w:val="00C91B56"/>
    <w:rsid w:val="00C91CA9"/>
    <w:rsid w:val="00C92AE4"/>
    <w:rsid w:val="00C95A05"/>
    <w:rsid w:val="00CA0C45"/>
    <w:rsid w:val="00CA179C"/>
    <w:rsid w:val="00CA461C"/>
    <w:rsid w:val="00CB06CB"/>
    <w:rsid w:val="00CB1D0E"/>
    <w:rsid w:val="00CB393E"/>
    <w:rsid w:val="00CB7B0C"/>
    <w:rsid w:val="00CC1B8A"/>
    <w:rsid w:val="00CC3AB0"/>
    <w:rsid w:val="00CC74EA"/>
    <w:rsid w:val="00CD3827"/>
    <w:rsid w:val="00CD4A9C"/>
    <w:rsid w:val="00CF12AE"/>
    <w:rsid w:val="00CF5686"/>
    <w:rsid w:val="00D02E58"/>
    <w:rsid w:val="00D1798D"/>
    <w:rsid w:val="00D209AD"/>
    <w:rsid w:val="00D21062"/>
    <w:rsid w:val="00D22CB4"/>
    <w:rsid w:val="00D233CB"/>
    <w:rsid w:val="00D303AE"/>
    <w:rsid w:val="00D33787"/>
    <w:rsid w:val="00D42C63"/>
    <w:rsid w:val="00D44ACA"/>
    <w:rsid w:val="00D46020"/>
    <w:rsid w:val="00D501B8"/>
    <w:rsid w:val="00D50477"/>
    <w:rsid w:val="00D73384"/>
    <w:rsid w:val="00D73DA1"/>
    <w:rsid w:val="00D80466"/>
    <w:rsid w:val="00D83E05"/>
    <w:rsid w:val="00D8553A"/>
    <w:rsid w:val="00D868ED"/>
    <w:rsid w:val="00D902A4"/>
    <w:rsid w:val="00D939C3"/>
    <w:rsid w:val="00DB2323"/>
    <w:rsid w:val="00DB331E"/>
    <w:rsid w:val="00DB6FF1"/>
    <w:rsid w:val="00DC0D81"/>
    <w:rsid w:val="00DC21BF"/>
    <w:rsid w:val="00DC440F"/>
    <w:rsid w:val="00DC4E21"/>
    <w:rsid w:val="00DD46EA"/>
    <w:rsid w:val="00DD5358"/>
    <w:rsid w:val="00DE55CD"/>
    <w:rsid w:val="00E224A0"/>
    <w:rsid w:val="00E24810"/>
    <w:rsid w:val="00E254F0"/>
    <w:rsid w:val="00E3742B"/>
    <w:rsid w:val="00E4313F"/>
    <w:rsid w:val="00E43787"/>
    <w:rsid w:val="00E51168"/>
    <w:rsid w:val="00E55B4B"/>
    <w:rsid w:val="00E55FC7"/>
    <w:rsid w:val="00E57510"/>
    <w:rsid w:val="00E627F6"/>
    <w:rsid w:val="00E638D7"/>
    <w:rsid w:val="00E64A2C"/>
    <w:rsid w:val="00E72A21"/>
    <w:rsid w:val="00E7715A"/>
    <w:rsid w:val="00E77B02"/>
    <w:rsid w:val="00E90AC5"/>
    <w:rsid w:val="00E96121"/>
    <w:rsid w:val="00E97316"/>
    <w:rsid w:val="00EA58CD"/>
    <w:rsid w:val="00EB403A"/>
    <w:rsid w:val="00EB700D"/>
    <w:rsid w:val="00EC29AF"/>
    <w:rsid w:val="00F123B1"/>
    <w:rsid w:val="00F33B83"/>
    <w:rsid w:val="00F41B42"/>
    <w:rsid w:val="00F54BD0"/>
    <w:rsid w:val="00F54EEB"/>
    <w:rsid w:val="00F57A12"/>
    <w:rsid w:val="00F633E4"/>
    <w:rsid w:val="00F67120"/>
    <w:rsid w:val="00F75C04"/>
    <w:rsid w:val="00F82451"/>
    <w:rsid w:val="00FB3BB2"/>
    <w:rsid w:val="00FC1456"/>
    <w:rsid w:val="00FC297A"/>
    <w:rsid w:val="00FC7343"/>
    <w:rsid w:val="00FE237C"/>
    <w:rsid w:val="00FF031B"/>
    <w:rsid w:val="00FF0F4C"/>
    <w:rsid w:val="00FF4057"/>
    <w:rsid w:val="00FF44F1"/>
    <w:rsid w:val="00FF5FDF"/>
    <w:rsid w:val="01172DA7"/>
    <w:rsid w:val="01824B25"/>
    <w:rsid w:val="019B38C9"/>
    <w:rsid w:val="0364AEB0"/>
    <w:rsid w:val="03BAFB44"/>
    <w:rsid w:val="03E5250E"/>
    <w:rsid w:val="0513D116"/>
    <w:rsid w:val="0579FFC9"/>
    <w:rsid w:val="0604E861"/>
    <w:rsid w:val="0631A77E"/>
    <w:rsid w:val="0673241D"/>
    <w:rsid w:val="074C3F23"/>
    <w:rsid w:val="075A811A"/>
    <w:rsid w:val="079B4BD1"/>
    <w:rsid w:val="08092777"/>
    <w:rsid w:val="08416389"/>
    <w:rsid w:val="089BA2EE"/>
    <w:rsid w:val="089FF76E"/>
    <w:rsid w:val="0979BABB"/>
    <w:rsid w:val="0C82EB3E"/>
    <w:rsid w:val="0D64ABAD"/>
    <w:rsid w:val="0D6CFD3E"/>
    <w:rsid w:val="0D804B6F"/>
    <w:rsid w:val="0DD5BF0D"/>
    <w:rsid w:val="0E3D3BEF"/>
    <w:rsid w:val="0E9E9F0A"/>
    <w:rsid w:val="0ECA3427"/>
    <w:rsid w:val="10679635"/>
    <w:rsid w:val="108313D3"/>
    <w:rsid w:val="113C19DA"/>
    <w:rsid w:val="127ED01F"/>
    <w:rsid w:val="13296CE9"/>
    <w:rsid w:val="13A8A6DB"/>
    <w:rsid w:val="1455C0FF"/>
    <w:rsid w:val="146E28F4"/>
    <w:rsid w:val="1563D455"/>
    <w:rsid w:val="15AC387D"/>
    <w:rsid w:val="1623592B"/>
    <w:rsid w:val="1653FB69"/>
    <w:rsid w:val="16992164"/>
    <w:rsid w:val="17177BDA"/>
    <w:rsid w:val="17B9426D"/>
    <w:rsid w:val="17DF4598"/>
    <w:rsid w:val="17FB1B86"/>
    <w:rsid w:val="187B62E9"/>
    <w:rsid w:val="18FC3352"/>
    <w:rsid w:val="1A05746A"/>
    <w:rsid w:val="1A36CB93"/>
    <w:rsid w:val="1A5F2A2E"/>
    <w:rsid w:val="1AED361A"/>
    <w:rsid w:val="1C9939A7"/>
    <w:rsid w:val="1CF7DB27"/>
    <w:rsid w:val="1DC0DAD8"/>
    <w:rsid w:val="1E67553E"/>
    <w:rsid w:val="1E92C853"/>
    <w:rsid w:val="1EAEEEC9"/>
    <w:rsid w:val="1F9775C4"/>
    <w:rsid w:val="2054195F"/>
    <w:rsid w:val="20955636"/>
    <w:rsid w:val="20EB74DC"/>
    <w:rsid w:val="21C96CEB"/>
    <w:rsid w:val="25746777"/>
    <w:rsid w:val="25CBC86E"/>
    <w:rsid w:val="25F116F2"/>
    <w:rsid w:val="2628B065"/>
    <w:rsid w:val="2869858C"/>
    <w:rsid w:val="28F72C46"/>
    <w:rsid w:val="29033366"/>
    <w:rsid w:val="291CAF10"/>
    <w:rsid w:val="2920986D"/>
    <w:rsid w:val="29BB6557"/>
    <w:rsid w:val="2B0A5621"/>
    <w:rsid w:val="2B0E2561"/>
    <w:rsid w:val="2B49B147"/>
    <w:rsid w:val="2B535DB3"/>
    <w:rsid w:val="2B67D531"/>
    <w:rsid w:val="2C98C3B5"/>
    <w:rsid w:val="2DC5EC84"/>
    <w:rsid w:val="2DF331D3"/>
    <w:rsid w:val="2DF7E1CD"/>
    <w:rsid w:val="2E5CCD20"/>
    <w:rsid w:val="2E9359CC"/>
    <w:rsid w:val="2E9E338F"/>
    <w:rsid w:val="2F2AE9F4"/>
    <w:rsid w:val="3004B80F"/>
    <w:rsid w:val="30AB3B91"/>
    <w:rsid w:val="311BFF02"/>
    <w:rsid w:val="3180274A"/>
    <w:rsid w:val="31E88CB8"/>
    <w:rsid w:val="324A2A3C"/>
    <w:rsid w:val="328CFF93"/>
    <w:rsid w:val="33150C7A"/>
    <w:rsid w:val="33425335"/>
    <w:rsid w:val="33C5728C"/>
    <w:rsid w:val="3408AA91"/>
    <w:rsid w:val="34BBF6C9"/>
    <w:rsid w:val="350305FB"/>
    <w:rsid w:val="350ACF15"/>
    <w:rsid w:val="35C438E7"/>
    <w:rsid w:val="36D31F7D"/>
    <w:rsid w:val="382BC831"/>
    <w:rsid w:val="38887F1E"/>
    <w:rsid w:val="39D21149"/>
    <w:rsid w:val="3A785DB0"/>
    <w:rsid w:val="3A855351"/>
    <w:rsid w:val="3A940DBB"/>
    <w:rsid w:val="3ABB593E"/>
    <w:rsid w:val="3B5DDECC"/>
    <w:rsid w:val="3B9E7D72"/>
    <w:rsid w:val="3C26CEE5"/>
    <w:rsid w:val="3C93E69A"/>
    <w:rsid w:val="3CD71F3F"/>
    <w:rsid w:val="3D3BEF1F"/>
    <w:rsid w:val="3D42B47A"/>
    <w:rsid w:val="3DEE9B90"/>
    <w:rsid w:val="3EBEA319"/>
    <w:rsid w:val="3ECBE2FB"/>
    <w:rsid w:val="3F17AFFE"/>
    <w:rsid w:val="3FD08E68"/>
    <w:rsid w:val="40581A92"/>
    <w:rsid w:val="4088B072"/>
    <w:rsid w:val="40F7E8AB"/>
    <w:rsid w:val="412C7890"/>
    <w:rsid w:val="41F4EBC4"/>
    <w:rsid w:val="42F41133"/>
    <w:rsid w:val="433E8DD1"/>
    <w:rsid w:val="43A072F6"/>
    <w:rsid w:val="443499E6"/>
    <w:rsid w:val="44E639B6"/>
    <w:rsid w:val="476ADB92"/>
    <w:rsid w:val="4790D3ED"/>
    <w:rsid w:val="497D1BF5"/>
    <w:rsid w:val="49EFCA48"/>
    <w:rsid w:val="4AB60CDD"/>
    <w:rsid w:val="4B11F553"/>
    <w:rsid w:val="4B4DC9DC"/>
    <w:rsid w:val="4B59980A"/>
    <w:rsid w:val="4C184BF9"/>
    <w:rsid w:val="4C1A8C7A"/>
    <w:rsid w:val="4C2F3B58"/>
    <w:rsid w:val="4F657C21"/>
    <w:rsid w:val="4F90DEEE"/>
    <w:rsid w:val="4FB34276"/>
    <w:rsid w:val="503125A3"/>
    <w:rsid w:val="5066101C"/>
    <w:rsid w:val="50705A8C"/>
    <w:rsid w:val="5112A054"/>
    <w:rsid w:val="519FB9B7"/>
    <w:rsid w:val="51BD0C26"/>
    <w:rsid w:val="51C3C6F6"/>
    <w:rsid w:val="52321730"/>
    <w:rsid w:val="529EDFD3"/>
    <w:rsid w:val="52F7943D"/>
    <w:rsid w:val="53AE4918"/>
    <w:rsid w:val="53CC7BDB"/>
    <w:rsid w:val="53E7AD28"/>
    <w:rsid w:val="545C7E51"/>
    <w:rsid w:val="54793E1F"/>
    <w:rsid w:val="559BA933"/>
    <w:rsid w:val="55D43E7C"/>
    <w:rsid w:val="56530999"/>
    <w:rsid w:val="56775930"/>
    <w:rsid w:val="56F6DC85"/>
    <w:rsid w:val="58101EFA"/>
    <w:rsid w:val="5825F014"/>
    <w:rsid w:val="58EDB0F3"/>
    <w:rsid w:val="59BE8A84"/>
    <w:rsid w:val="5A8C798C"/>
    <w:rsid w:val="5AA59562"/>
    <w:rsid w:val="5AFCDA5C"/>
    <w:rsid w:val="5B22483D"/>
    <w:rsid w:val="5B631684"/>
    <w:rsid w:val="5B9E4BB6"/>
    <w:rsid w:val="5BBEF92F"/>
    <w:rsid w:val="5DC73241"/>
    <w:rsid w:val="60A715CD"/>
    <w:rsid w:val="61025C93"/>
    <w:rsid w:val="615A8962"/>
    <w:rsid w:val="626F4BF0"/>
    <w:rsid w:val="633D3CE3"/>
    <w:rsid w:val="638B5D65"/>
    <w:rsid w:val="6408F4DF"/>
    <w:rsid w:val="64414F68"/>
    <w:rsid w:val="64C69025"/>
    <w:rsid w:val="653F4A7F"/>
    <w:rsid w:val="66304028"/>
    <w:rsid w:val="6660EC57"/>
    <w:rsid w:val="6941CF5A"/>
    <w:rsid w:val="6D0DD599"/>
    <w:rsid w:val="6ED54867"/>
    <w:rsid w:val="6F468933"/>
    <w:rsid w:val="6F642D4F"/>
    <w:rsid w:val="70A312CA"/>
    <w:rsid w:val="71729DB5"/>
    <w:rsid w:val="7207E084"/>
    <w:rsid w:val="728B7F63"/>
    <w:rsid w:val="73588417"/>
    <w:rsid w:val="73BBB980"/>
    <w:rsid w:val="744F0ABA"/>
    <w:rsid w:val="74E60CCF"/>
    <w:rsid w:val="75BAE5E5"/>
    <w:rsid w:val="75D2343D"/>
    <w:rsid w:val="75FD3291"/>
    <w:rsid w:val="7620B323"/>
    <w:rsid w:val="77841141"/>
    <w:rsid w:val="781B039D"/>
    <w:rsid w:val="78574859"/>
    <w:rsid w:val="788160B7"/>
    <w:rsid w:val="78F149E8"/>
    <w:rsid w:val="79635EF2"/>
    <w:rsid w:val="7966019C"/>
    <w:rsid w:val="7A0A9100"/>
    <w:rsid w:val="7A4CEA89"/>
    <w:rsid w:val="7ABE95A4"/>
    <w:rsid w:val="7AF89118"/>
    <w:rsid w:val="7AFB34EE"/>
    <w:rsid w:val="7B1757B4"/>
    <w:rsid w:val="7B9F5214"/>
    <w:rsid w:val="7BD53072"/>
    <w:rsid w:val="7BE17CDD"/>
    <w:rsid w:val="7CDA44B5"/>
    <w:rsid w:val="7CFD5768"/>
    <w:rsid w:val="7E198525"/>
    <w:rsid w:val="7E2A74F4"/>
    <w:rsid w:val="7EB66465"/>
    <w:rsid w:val="7EE37A59"/>
    <w:rsid w:val="7F3FF5CB"/>
    <w:rsid w:val="7F4C7728"/>
    <w:rsid w:val="7F842A1A"/>
    <w:rsid w:val="7FDDE4D0"/>
    <w:rsid w:val="7FF1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A42376"/>
  <w15:chartTrackingRefBased/>
  <w15:docId w15:val="{47DB5194-A8B0-419F-9AF0-B1C4BC890380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4" w:semiHidden="1" w:unhideWhenUsed="1" w:qFormat="1"/>
    <w:lsdException w:name="heading 3" w:uiPriority="6" w:semiHidden="1" w:unhideWhenUsed="1" w:qFormat="1"/>
    <w:lsdException w:name="heading 4" w:uiPriority="6" w:semiHidden="1" w:unhideWhenUsed="1" w:qFormat="1"/>
    <w:lsdException w:name="heading 5" w:uiPriority="6" w:semiHidden="1" w:unhideWhenUsed="1" w:qFormat="1"/>
    <w:lsdException w:name="heading 6" w:uiPriority="6" w:semiHidden="1" w:unhideWhenUsed="1" w:qFormat="1"/>
    <w:lsdException w:name="heading 7" w:uiPriority="6" w:semiHidden="1" w:unhideWhenUsed="1" w:qFormat="1"/>
    <w:lsdException w:name="heading 8" w:uiPriority="6" w:semiHidden="1" w:unhideWhenUsed="1" w:qFormat="1"/>
    <w:lsdException w:name="heading 9" w:uiPriority="6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260C"/>
    <w:pPr>
      <w:spacing w:before="120"/>
    </w:pPr>
  </w:style>
  <w:style w:type="paragraph" w:styleId="Heading1">
    <w:name w:val="heading 1"/>
    <w:basedOn w:val="Normal"/>
    <w:link w:val="Heading1Char"/>
    <w:uiPriority w:val="5"/>
    <w:qFormat/>
    <w:rsid w:val="000652B9"/>
    <w:pPr>
      <w:keepNext/>
      <w:keepLines/>
      <w:spacing w:before="240" w:after="120" w:line="240" w:lineRule="auto"/>
      <w:contextualSpacing/>
      <w:outlineLvl w:val="0"/>
    </w:pPr>
    <w:rPr>
      <w:rFonts w:asciiTheme="majorHAnsi" w:hAnsiTheme="majorHAnsi" w:eastAsiaTheme="majorEastAsia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rsid w:val="00231BCB"/>
    <w:pPr>
      <w:keepNext/>
      <w:keepLines/>
      <w:spacing w:before="40" w:after="120"/>
      <w:outlineLvl w:val="1"/>
    </w:pPr>
    <w:rPr>
      <w:rFonts w:asciiTheme="majorHAnsi" w:hAnsiTheme="majorHAnsi" w:eastAsiaTheme="majorEastAsia" w:cstheme="majorBidi"/>
      <w:color w:val="0A2F41" w:themeColor="accent1" w:themeShade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qFormat/>
    <w:rsid w:val="00F33B83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qFormat/>
    <w:rsid w:val="0048799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qFormat/>
    <w:rsid w:val="0048799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0A2F41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qFormat/>
    <w:rsid w:val="0048799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b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F33B8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qFormat/>
    <w:rsid w:val="00F33B8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qFormat/>
    <w:rsid w:val="00F33B8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Caractere de título 1"/>
    <w:basedOn w:val="DefaultParagraphFont"/>
    <w:link w:val="Heading1"/>
    <w:uiPriority w:val="5"/>
    <w:rsid w:val="000652B9"/>
    <w:rPr>
      <w:rFonts w:asciiTheme="majorHAnsi" w:hAnsiTheme="majorHAnsi" w:eastAsiaTheme="majorEastAsia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  <w:rPr>
      <w:rFonts w:eastAsiaTheme="minorEastAsia"/>
      <w:color w:val="3A3A3A" w:themeColor="background2" w:themeShade="40"/>
      <w:sz w:val="24"/>
    </w:rPr>
  </w:style>
  <w:style w:type="character" w:styleId="HeaderChar" w:customStyle="1">
    <w:name w:val="Caractere de cabeçalho"/>
    <w:basedOn w:val="DefaultParagraphFont"/>
    <w:link w:val="Header"/>
    <w:uiPriority w:val="99"/>
    <w:semiHidden/>
    <w:rsid w:val="006E260C"/>
    <w:rPr>
      <w:rFonts w:eastAsiaTheme="minorEastAsia"/>
      <w:color w:val="3A3A3A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6E260C"/>
    <w:pPr>
      <w:numPr>
        <w:numId w:val="5"/>
      </w:numPr>
      <w:ind w:left="720"/>
      <w:contextualSpacing/>
    </w:pPr>
    <w:rPr>
      <w:rFonts w:eastAsiaTheme="minorEastAsia"/>
      <w:color w:val="3A3A3A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6E260C"/>
    <w:pPr>
      <w:spacing w:before="40" w:after="120"/>
    </w:pPr>
    <w:rPr>
      <w:rFonts w:asciiTheme="majorHAnsi" w:hAnsiTheme="majorHAnsi" w:eastAsiaTheme="majorEastAsia" w:cstheme="majorBidi"/>
      <w:color w:val="1559BC" w:themeColor="accent4"/>
      <w:spacing w:val="-10"/>
      <w:kern w:val="28"/>
      <w:sz w:val="48"/>
      <w:szCs w:val="56"/>
    </w:rPr>
  </w:style>
  <w:style w:type="character" w:styleId="TitleChar" w:customStyle="1">
    <w:name w:val="Caractere de título"/>
    <w:basedOn w:val="DefaultParagraphFont"/>
    <w:link w:val="Title"/>
    <w:uiPriority w:val="1"/>
    <w:rsid w:val="006E260C"/>
    <w:rPr>
      <w:rFonts w:asciiTheme="majorHAnsi" w:hAnsiTheme="majorHAnsi" w:eastAsiaTheme="majorEastAsia" w:cstheme="majorBidi"/>
      <w:color w:val="1559BC" w:themeColor="accent4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26504D"/>
    <w:pPr>
      <w:numPr>
        <w:ilvl w:val="1"/>
      </w:numPr>
      <w:pBdr>
        <w:left w:val="single" w:color="A02B93" w:themeColor="accent5" w:sz="48" w:space="0"/>
        <w:bottom w:val="single" w:color="A02B93" w:themeColor="accent5" w:sz="48" w:space="1"/>
      </w:pBdr>
      <w:shd w:val="clear" w:color="auto" w:fill="A02B93" w:themeFill="accent5"/>
      <w:spacing w:before="0" w:after="120"/>
      <w:ind w:left="144"/>
      <w:contextualSpacing/>
    </w:pPr>
    <w:rPr>
      <w:rFonts w:asciiTheme="majorHAnsi" w:hAnsiTheme="majorHAnsi" w:eastAsiaTheme="minorEastAsia"/>
      <w:color w:val="FFFFFF" w:themeColor="background1"/>
      <w:spacing w:val="15"/>
      <w:sz w:val="36"/>
    </w:rPr>
  </w:style>
  <w:style w:type="character" w:styleId="SubtitleChar" w:customStyle="1">
    <w:name w:val="Caractere de subtítulo"/>
    <w:basedOn w:val="DefaultParagraphFont"/>
    <w:link w:val="Subtitle"/>
    <w:uiPriority w:val="2"/>
    <w:semiHidden/>
    <w:rsid w:val="006E260C"/>
    <w:rPr>
      <w:rFonts w:asciiTheme="majorHAnsi" w:hAnsiTheme="majorHAnsi" w:eastAsiaTheme="minorEastAsia"/>
      <w:color w:val="FFFFFF" w:themeColor="background1"/>
      <w:spacing w:val="15"/>
      <w:sz w:val="36"/>
      <w:shd w:val="clear" w:color="auto" w:fill="A02B93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styleId="FooterChar" w:customStyle="1">
    <w:name w:val="Caractere de rodapé"/>
    <w:basedOn w:val="DefaultParagraphFont"/>
    <w:link w:val="Footer"/>
    <w:uiPriority w:val="99"/>
    <w:semiHidden/>
    <w:rsid w:val="006E260C"/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A02B93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2Char" w:customStyle="1">
    <w:name w:val="Caractere de título 2"/>
    <w:basedOn w:val="DefaultParagraphFont"/>
    <w:link w:val="Heading2"/>
    <w:uiPriority w:val="6"/>
    <w:semiHidden/>
    <w:rsid w:val="006E260C"/>
    <w:rPr>
      <w:rFonts w:asciiTheme="majorHAnsi" w:hAnsiTheme="majorHAnsi" w:eastAsiaTheme="majorEastAsia" w:cstheme="majorBidi"/>
      <w:color w:val="0A2F41" w:themeColor="accent1" w:themeShade="80"/>
      <w:sz w:val="44"/>
      <w:szCs w:val="26"/>
    </w:rPr>
  </w:style>
  <w:style w:type="paragraph" w:styleId="ListBullet">
    <w:name w:val="List Bullet"/>
    <w:basedOn w:val="Normal"/>
    <w:uiPriority w:val="11"/>
    <w:semiHidden/>
    <w:qFormat/>
    <w:rsid w:val="00B61F85"/>
    <w:pPr>
      <w:numPr>
        <w:numId w:val="7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styleId="BalloonTextChar" w:customStyle="1">
    <w:name w:val="Caractere de texto do balão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6484A"/>
    <w:pPr>
      <w:spacing w:line="240" w:lineRule="auto"/>
    </w:pPr>
    <w:rPr>
      <w:szCs w:val="20"/>
    </w:rPr>
  </w:style>
  <w:style w:type="character" w:styleId="CommentTextChar" w:customStyle="1">
    <w:name w:val="Caractere de texto do comentário"/>
    <w:basedOn w:val="DefaultParagraphFont"/>
    <w:link w:val="CommentText"/>
    <w:uiPriority w:val="99"/>
    <w:semiHidden/>
    <w:rsid w:val="002B027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styleId="CommentSubjectChar" w:customStyle="1">
    <w:name w:val="Caracteres do Assunto do Comentário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3"/>
    <w:semiHidden/>
    <w:qFormat/>
    <w:rsid w:val="006B0B82"/>
    <w:rPr>
      <w:b/>
      <w:iCs/>
      <w:color w:val="BF4E14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4"/>
    <w:semiHidden/>
    <w:qFormat/>
    <w:rsid w:val="00B53817"/>
    <w:rPr>
      <w:b/>
      <w:bCs/>
      <w:color w:val="A02B93" w:themeColor="accent5"/>
    </w:rPr>
  </w:style>
  <w:style w:type="paragraph" w:styleId="Image" w:customStyle="1">
    <w:name w:val="Imagem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color="0A2F41" w:themeColor="accent1" w:themeShade="80" w:sz="2" w:space="10"/>
        <w:left w:val="single" w:color="0A2F41" w:themeColor="accent1" w:themeShade="80" w:sz="2" w:space="10"/>
        <w:bottom w:val="single" w:color="0A2F41" w:themeColor="accent1" w:themeShade="80" w:sz="2" w:space="10"/>
        <w:right w:val="single" w:color="0A2F41" w:themeColor="accent1" w:themeShade="80" w:sz="2" w:space="10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styleId="BodyTextChar" w:customStyle="1">
    <w:name w:val="Caractere de corpo do texto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styleId="BodyText2Char" w:customStyle="1">
    <w:name w:val="Caractere de corpo do texto 2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styleId="BodyText3Char" w:customStyle="1">
    <w:name w:val="Caractere de corpo do texto 3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styleId="BodyTextFirstIndentChar" w:customStyle="1">
    <w:name w:val="Caractere de primeiro recuo de corpo do texto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styleId="BodyTextIndentChar" w:customStyle="1">
    <w:name w:val="Caractere de recuo de corpo do texto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styleId="BodyTextFirstIndent2Char" w:customStyle="1">
    <w:name w:val="Caractere de primeiro recuo de corpo do texto 2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styleId="BodyTextIndent2Char" w:customStyle="1">
    <w:name w:val="Caractere de recuo de corpo do texto 2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styleId="BodyTextIndent3Char" w:customStyle="1">
    <w:name w:val="Caractere de recuo de corpo do texto 3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styleId="ClosingChar" w:customStyle="1">
    <w:name w:val="Caractere de fechamento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8DCF9" w:themeFill="accent4" w:themeFillTint="33"/>
    </w:tcPr>
    <w:tblStylePr w:type="firstRow">
      <w:rPr>
        <w:b/>
        <w:bCs/>
      </w:rPr>
      <w:tblPr/>
      <w:tcPr>
        <w:shd w:val="clear" w:color="auto" w:fill="92B9F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B9F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04696" w:themeFill="accent4" w:themeFillShade="CC"/>
      </w:tcPr>
    </w:tblStylePr>
    <w:tblStylePr w:type="lastRow">
      <w:rPr>
        <w:b/>
        <w:bCs/>
        <w:color w:val="10469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ED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9BC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559B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1559BC" w:themeColor="accent4" w:sz="4" w:space="0"/>
        <w:bottom w:val="single" w:color="1559BC" w:themeColor="accent4" w:sz="4" w:space="0"/>
        <w:right w:val="single" w:color="1559BC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D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5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570" w:themeColor="accent4" w:themeShade="99" w:sz="4" w:space="0"/>
          <w:insideV w:val="nil"/>
        </w:tcBorders>
        <w:shd w:val="clear" w:color="auto" w:fill="0C35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570" w:themeFill="accent4" w:themeFillShade="99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78A8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C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28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styleId="DateChar" w:customStyle="1">
    <w:name w:val="Caractere de data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Caractere de mapa do documento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styleId="E-mailSignatureChar" w:customStyle="1">
    <w:name w:val="Caractere de assinatura de email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styleId="EndnoteTextChar" w:customStyle="1">
    <w:name w:val="Caractere de texto da nota de fim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Space="180" w:wrap="auto" w:hAnchor="page" w:xAlign="center" w:yAlign="bottom" w:hRule="exact"/>
      <w:spacing w:before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styleId="FootnoteTextChar" w:customStyle="1">
    <w:name w:val="Caractere de texto da nota de rodapé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92B9F3" w:themeColor="accent4" w:themeTint="66" w:sz="4" w:space="0"/>
        <w:left w:val="single" w:color="92B9F3" w:themeColor="accent4" w:themeTint="66" w:sz="4" w:space="0"/>
        <w:bottom w:val="single" w:color="92B9F3" w:themeColor="accent4" w:themeTint="66" w:sz="4" w:space="0"/>
        <w:right w:val="single" w:color="92B9F3" w:themeColor="accent4" w:themeTint="66" w:sz="4" w:space="0"/>
        <w:insideH w:val="single" w:color="92B9F3" w:themeColor="accent4" w:themeTint="66" w:sz="4" w:space="0"/>
        <w:insideV w:val="single" w:color="92B9F3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5C9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2" w:space="0"/>
        <w:bottom w:val="single" w:color="5C96EC" w:themeColor="accent4" w:themeTint="99" w:sz="2" w:space="0"/>
        <w:insideH w:val="single" w:color="5C96EC" w:themeColor="accent4" w:themeTint="99" w:sz="2" w:space="0"/>
        <w:insideV w:val="single" w:color="5C96E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C96EC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color="5C96EC" w:themeColor="accent4" w:themeTint="99" w:sz="4" w:space="0"/>
        </w:tcBorders>
      </w:tcPr>
    </w:tblStylePr>
    <w:tblStylePr w:type="nwCell">
      <w:tblPr/>
      <w:tcPr>
        <w:tcBorders>
          <w:bottom w:val="single" w:color="5C96EC" w:themeColor="accent4" w:themeTint="99" w:sz="4" w:space="0"/>
        </w:tcBorders>
      </w:tcPr>
    </w:tblStylePr>
    <w:tblStylePr w:type="seCell">
      <w:tblPr/>
      <w:tcPr>
        <w:tcBorders>
          <w:top w:val="single" w:color="5C96EC" w:themeColor="accent4" w:themeTint="99" w:sz="4" w:space="0"/>
        </w:tcBorders>
      </w:tcPr>
    </w:tblStylePr>
    <w:tblStylePr w:type="swCell">
      <w:tblPr/>
      <w:tcPr>
        <w:tcBorders>
          <w:top w:val="single" w:color="5C96EC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9BC" w:themeColor="accent4" w:sz="4" w:space="0"/>
          <w:left w:val="single" w:color="1559BC" w:themeColor="accent4" w:sz="4" w:space="0"/>
          <w:bottom w:val="single" w:color="1559BC" w:themeColor="accent4" w:sz="4" w:space="0"/>
          <w:right w:val="single" w:color="1559BC" w:themeColor="accent4" w:sz="4" w:space="0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8DCF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9B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59BC" w:themeFill="accent4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92B9F3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5C9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color="5C96EC" w:themeColor="accent4" w:themeTint="99" w:sz="4" w:space="0"/>
        </w:tcBorders>
      </w:tcPr>
    </w:tblStylePr>
    <w:tblStylePr w:type="nwCell">
      <w:tblPr/>
      <w:tcPr>
        <w:tcBorders>
          <w:bottom w:val="single" w:color="5C96EC" w:themeColor="accent4" w:themeTint="99" w:sz="4" w:space="0"/>
        </w:tcBorders>
      </w:tcPr>
    </w:tblStylePr>
    <w:tblStylePr w:type="seCell">
      <w:tblPr/>
      <w:tcPr>
        <w:tcBorders>
          <w:top w:val="single" w:color="5C96EC" w:themeColor="accent4" w:themeTint="99" w:sz="4" w:space="0"/>
        </w:tcBorders>
      </w:tcPr>
    </w:tblStylePr>
    <w:tblStylePr w:type="swCell">
      <w:tblPr/>
      <w:tcPr>
        <w:tcBorders>
          <w:top w:val="single" w:color="5C96EC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character" w:styleId="Heading3Char" w:customStyle="1">
    <w:name w:val="Caractere de título 3"/>
    <w:basedOn w:val="DefaultParagraphFont"/>
    <w:link w:val="Heading3"/>
    <w:uiPriority w:val="6"/>
    <w:semiHidden/>
    <w:rsid w:val="006E260C"/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character" w:styleId="Heading4Char" w:customStyle="1">
    <w:name w:val="Caractere de título 4"/>
    <w:basedOn w:val="DefaultParagraphFont"/>
    <w:link w:val="Heading4"/>
    <w:uiPriority w:val="6"/>
    <w:semiHidden/>
    <w:rsid w:val="006E260C"/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Heading5Char" w:customStyle="1">
    <w:name w:val="Caractere de título 5"/>
    <w:basedOn w:val="DefaultParagraphFont"/>
    <w:link w:val="Heading5"/>
    <w:uiPriority w:val="6"/>
    <w:semiHidden/>
    <w:rsid w:val="006E260C"/>
    <w:rPr>
      <w:rFonts w:asciiTheme="majorHAnsi" w:hAnsiTheme="majorHAnsi" w:eastAsiaTheme="majorEastAsia" w:cstheme="majorBidi"/>
      <w:color w:val="0A2F41" w:themeColor="accent1" w:themeShade="80"/>
    </w:rPr>
  </w:style>
  <w:style w:type="character" w:styleId="Heading6Char" w:customStyle="1">
    <w:name w:val="Caractere de título 6"/>
    <w:basedOn w:val="DefaultParagraphFont"/>
    <w:link w:val="Heading6"/>
    <w:uiPriority w:val="6"/>
    <w:semiHidden/>
    <w:rsid w:val="006E260C"/>
    <w:rPr>
      <w:rFonts w:asciiTheme="majorHAnsi" w:hAnsiTheme="majorHAnsi" w:eastAsiaTheme="majorEastAsia" w:cstheme="majorBidi"/>
      <w:b/>
      <w:color w:val="0A2F40" w:themeColor="accent1" w:themeShade="7F"/>
    </w:rPr>
  </w:style>
  <w:style w:type="character" w:styleId="Heading7Char" w:customStyle="1">
    <w:name w:val="Caractere de título 7"/>
    <w:basedOn w:val="DefaultParagraphFont"/>
    <w:link w:val="Heading7"/>
    <w:uiPriority w:val="6"/>
    <w:semiHidden/>
    <w:rsid w:val="006E260C"/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Heading8Char" w:customStyle="1">
    <w:name w:val="Caractere de título 8"/>
    <w:basedOn w:val="DefaultParagraphFont"/>
    <w:link w:val="Heading8"/>
    <w:uiPriority w:val="6"/>
    <w:semiHidden/>
    <w:rsid w:val="006E260C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Caractere de título 9"/>
    <w:basedOn w:val="DefaultParagraphFont"/>
    <w:link w:val="Heading9"/>
    <w:uiPriority w:val="6"/>
    <w:semiHidden/>
    <w:rsid w:val="006E260C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styleId="HTMLAddressChar" w:customStyle="1">
    <w:name w:val="Caractere de endereço HTML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styleId="HTMLPreformattedChar" w:customStyle="1">
    <w:name w:val="Caractere HTML pré-formatado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color="0A2F41" w:themeColor="accent1" w:themeShade="80" w:sz="4" w:space="10"/>
        <w:bottom w:val="single" w:color="0A2F41" w:themeColor="accent1" w:themeShade="80" w:sz="4" w:space="10"/>
      </w:pBdr>
      <w:spacing w:before="360" w:after="360"/>
      <w:jc w:val="center"/>
    </w:pPr>
    <w:rPr>
      <w:i/>
      <w:iCs/>
      <w:color w:val="0A2F41" w:themeColor="accent1" w:themeShade="80"/>
    </w:rPr>
  </w:style>
  <w:style w:type="character" w:styleId="IntenseQuoteChar" w:customStyle="1">
    <w:name w:val="Caractere de citação intensa"/>
    <w:basedOn w:val="DefaultParagraphFont"/>
    <w:link w:val="IntenseQuote"/>
    <w:uiPriority w:val="30"/>
    <w:semiHidden/>
    <w:rsid w:val="00594254"/>
    <w:rPr>
      <w:i/>
      <w:iCs/>
      <w:color w:val="0A2F4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0A2F4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  <w:insideH w:val="single" w:color="1559BC" w:themeColor="accent4" w:sz="8" w:space="0"/>
        <w:insideV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18" w:space="0"/>
          <w:right w:val="single" w:color="1559BC" w:themeColor="accent4" w:sz="8" w:space="0"/>
          <w:insideH w:val="nil"/>
          <w:insideV w:val="single" w:color="1559BC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59BC" w:themeColor="accent4" w:sz="6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H w:val="nil"/>
          <w:insideV w:val="single" w:color="1559BC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band1Vert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V w:val="single" w:color="1559BC" w:themeColor="accent4" w:sz="8" w:space="0"/>
        </w:tcBorders>
        <w:shd w:val="clear" w:color="auto" w:fill="BBD3F7" w:themeFill="accent4" w:themeFillTint="3F"/>
      </w:tcPr>
    </w:tblStylePr>
    <w:tblStylePr w:type="band2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V w:val="single" w:color="1559BC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59BC" w:themeColor="accent4" w:sz="6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band1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1559BC" w:themeColor="accent4" w:sz="8" w:space="0"/>
        <w:bottom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59BC" w:themeColor="accent4" w:sz="8" w:space="0"/>
          <w:left w:val="nil"/>
          <w:bottom w:val="single" w:color="1559BC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59BC" w:themeColor="accent4" w:sz="8" w:space="0"/>
          <w:left w:val="nil"/>
          <w:bottom w:val="single" w:color="1559BC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C96EC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bottom w:val="single" w:color="5C96EC" w:themeColor="accent4" w:themeTint="99" w:sz="4" w:space="0"/>
        <w:insideH w:val="single" w:color="5C96EC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559BC" w:themeColor="accent4" w:sz="4" w:space="0"/>
        <w:left w:val="single" w:color="1559BC" w:themeColor="accent4" w:sz="4" w:space="0"/>
        <w:bottom w:val="single" w:color="1559BC" w:themeColor="accent4" w:sz="4" w:space="0"/>
        <w:right w:val="single" w:color="1559BC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59BC" w:themeColor="accent4" w:sz="4" w:space="0"/>
          <w:right w:val="single" w:color="1559BC" w:themeColor="accent4" w:sz="4" w:space="0"/>
        </w:tcBorders>
      </w:tcPr>
    </w:tblStylePr>
    <w:tblStylePr w:type="band1Horz">
      <w:tblPr/>
      <w:tcPr>
        <w:tcBorders>
          <w:top w:val="single" w:color="1559BC" w:themeColor="accent4" w:sz="4" w:space="0"/>
          <w:bottom w:val="single" w:color="1559BC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59BC" w:themeColor="accent4" w:sz="4" w:space="0"/>
          <w:left w:val="nil"/>
        </w:tcBorders>
      </w:tcPr>
    </w:tblStylePr>
    <w:tblStylePr w:type="swCell">
      <w:tblPr/>
      <w:tcPr>
        <w:tcBorders>
          <w:top w:val="double" w:color="1559BC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9BC" w:themeColor="accent4" w:sz="4" w:space="0"/>
          <w:left w:val="single" w:color="1559BC" w:themeColor="accent4" w:sz="4" w:space="0"/>
          <w:bottom w:val="single" w:color="1559BC" w:themeColor="accent4" w:sz="4" w:space="0"/>
          <w:right w:val="single" w:color="1559BC" w:themeColor="accent4" w:sz="4" w:space="0"/>
          <w:insideH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59BC" w:themeColor="accent4" w:sz="24" w:space="0"/>
        <w:left w:val="single" w:color="1559BC" w:themeColor="accent4" w:sz="24" w:space="0"/>
        <w:bottom w:val="single" w:color="1559BC" w:themeColor="accent4" w:sz="24" w:space="0"/>
        <w:right w:val="single" w:color="1559BC" w:themeColor="accent4" w:sz="24" w:space="0"/>
      </w:tblBorders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1559BC" w:themeColor="accent4" w:sz="4" w:space="0"/>
        <w:bottom w:val="single" w:color="1559BC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1559B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59BC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59BC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59BC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59BC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Caractere de texto macro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347CE8" w:themeColor="accent4" w:themeTint="BF" w:sz="8" w:space="0"/>
        <w:left w:val="single" w:color="347CE8" w:themeColor="accent4" w:themeTint="BF" w:sz="8" w:space="0"/>
        <w:bottom w:val="single" w:color="347CE8" w:themeColor="accent4" w:themeTint="BF" w:sz="8" w:space="0"/>
        <w:right w:val="single" w:color="347CE8" w:themeColor="accent4" w:themeTint="BF" w:sz="8" w:space="0"/>
        <w:insideH w:val="single" w:color="347CE8" w:themeColor="accent4" w:themeTint="BF" w:sz="8" w:space="0"/>
        <w:insideV w:val="single" w:color="347CE8" w:themeColor="accent4" w:themeTint="BF" w:sz="8" w:space="0"/>
      </w:tblBorders>
    </w:tblPr>
    <w:tcPr>
      <w:shd w:val="clear" w:color="auto" w:fill="BBD3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47CE8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  <w:insideH w:val="single" w:color="1559BC" w:themeColor="accent4" w:sz="8" w:space="0"/>
        <w:insideV w:val="single" w:color="1559BC" w:themeColor="accent4" w:sz="8" w:space="0"/>
      </w:tblBorders>
    </w:tblPr>
    <w:tcPr>
      <w:shd w:val="clear" w:color="auto" w:fill="BBD3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ED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CF9" w:themeFill="accent4" w:themeFillTint="33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tcBorders>
          <w:insideH w:val="single" w:color="1559BC" w:themeColor="accent4" w:sz="6" w:space="0"/>
          <w:insideV w:val="single" w:color="1559BC" w:themeColor="accent4" w:sz="6" w:space="0"/>
        </w:tcBorders>
        <w:shd w:val="clear" w:color="auto" w:fill="78A8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BD3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9B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9B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8A8F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8A8F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bottom w:val="single" w:color="1559BC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59BC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59BC" w:themeColor="accent4" w:sz="8" w:space="0"/>
          <w:bottom w:val="single" w:color="1559B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59BC" w:themeColor="accent4" w:sz="8" w:space="0"/>
          <w:bottom w:val="single" w:color="1559BC" w:themeColor="accent4" w:sz="8" w:space="0"/>
        </w:tcBorders>
      </w:tc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shd w:val="clear" w:color="auto" w:fill="BBD3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59B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59BC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59BC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D3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347CE8" w:themeColor="accent4" w:themeTint="BF" w:sz="8" w:space="0"/>
        <w:left w:val="single" w:color="347CE8" w:themeColor="accent4" w:themeTint="BF" w:sz="8" w:space="0"/>
        <w:bottom w:val="single" w:color="347CE8" w:themeColor="accent4" w:themeTint="BF" w:sz="8" w:space="0"/>
        <w:right w:val="single" w:color="347CE8" w:themeColor="accent4" w:themeTint="BF" w:sz="8" w:space="0"/>
        <w:insideH w:val="single" w:color="347CE8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47CE8" w:themeColor="accent4" w:themeTint="BF" w:sz="8" w:space="0"/>
          <w:left w:val="single" w:color="347CE8" w:themeColor="accent4" w:themeTint="BF" w:sz="8" w:space="0"/>
          <w:bottom w:val="single" w:color="347CE8" w:themeColor="accent4" w:themeTint="BF" w:sz="8" w:space="0"/>
          <w:right w:val="single" w:color="347CE8" w:themeColor="accent4" w:themeTint="BF" w:sz="8" w:space="0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47CE8" w:themeColor="accent4" w:themeTint="BF" w:sz="6" w:space="0"/>
          <w:left w:val="single" w:color="347CE8" w:themeColor="accent4" w:themeTint="BF" w:sz="8" w:space="0"/>
          <w:bottom w:val="single" w:color="347CE8" w:themeColor="accent4" w:themeTint="BF" w:sz="8" w:space="0"/>
          <w:right w:val="single" w:color="347CE8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D3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Caractere de cabeçalho de mensagem"/>
    <w:basedOn w:val="DefaultParagraphFont"/>
    <w:link w:val="MessageHeader"/>
    <w:uiPriority w:val="99"/>
    <w:semiHidden/>
    <w:rsid w:val="00F33B8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styleId="NoteHeadingChar" w:customStyle="1">
    <w:name w:val="Caractere de título de anotação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styleId="PlainTextChar" w:customStyle="1">
    <w:name w:val="Caractere de texto sem formatação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Caractere de citação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styleId="SalutationChar" w:customStyle="1">
    <w:name w:val="Caractere de saudação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styleId="SignatureChar" w:customStyle="1">
    <w:name w:val="Caracteres de Assinatura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  <w:style w:type="paragraph" w:styleId="H2" w:customStyle="1">
    <w:name w:val="H2"/>
    <w:basedOn w:val="Normal"/>
    <w:link w:val="H2Char"/>
    <w:semiHidden/>
    <w:qFormat/>
    <w:rsid w:val="001668AA"/>
    <w:pPr>
      <w:spacing w:before="0"/>
    </w:pPr>
    <w:rPr>
      <w:color w:val="1559BC" w:themeColor="accent4"/>
      <w:sz w:val="40"/>
      <w:szCs w:val="40"/>
    </w:rPr>
  </w:style>
  <w:style w:type="character" w:styleId="H2Char" w:customStyle="1">
    <w:name w:val="Caracteres H2"/>
    <w:basedOn w:val="DefaultParagraphFont"/>
    <w:link w:val="H2"/>
    <w:semiHidden/>
    <w:rsid w:val="006E260C"/>
    <w:rPr>
      <w:color w:val="1559BC" w:themeColor="accent4"/>
      <w:sz w:val="40"/>
      <w:szCs w:val="40"/>
    </w:rPr>
  </w:style>
  <w:style w:type="paragraph" w:styleId="H3" w:customStyle="1">
    <w:name w:val="H3"/>
    <w:basedOn w:val="H2"/>
    <w:semiHidden/>
    <w:qFormat/>
    <w:rsid w:val="007C6292"/>
    <w:pPr>
      <w:spacing w:before="240" w:after="240"/>
    </w:pPr>
    <w:rPr>
      <w:b/>
      <w:bCs/>
      <w:color w:val="1559BC"/>
      <w:sz w:val="24"/>
      <w:szCs w:val="20"/>
    </w:rPr>
  </w:style>
  <w:style w:type="paragraph" w:styleId="Line" w:customStyle="1">
    <w:name w:val="Linha"/>
    <w:basedOn w:val="Heading1"/>
    <w:link w:val="LineChar"/>
    <w:semiHidden/>
    <w:qFormat/>
    <w:rsid w:val="001407B8"/>
    <w:pPr>
      <w:spacing w:before="0" w:after="0"/>
    </w:pPr>
    <w:rPr>
      <w:noProof/>
    </w:rPr>
  </w:style>
  <w:style w:type="character" w:styleId="LineChar" w:customStyle="1">
    <w:name w:val="Caracteres da Linha"/>
    <w:basedOn w:val="Heading1Char"/>
    <w:link w:val="Line"/>
    <w:semiHidden/>
    <w:rsid w:val="006E260C"/>
    <w:rPr>
      <w:rFonts w:asciiTheme="majorHAnsi" w:hAnsiTheme="majorHAnsi" w:eastAsiaTheme="majorEastAsia" w:cstheme="majorBidi"/>
      <w:noProof/>
      <w:color w:val="1559BC" w:themeColor="accent4"/>
      <w:kern w:val="28"/>
      <w:sz w:val="28"/>
      <w:szCs w:val="52"/>
      <w14:ligatures w14:val="standard"/>
      <w14:numForm w14:val="old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image" Target="media/image3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2.png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1.png" /><Relationship Id="rId5" Type="http://schemas.openxmlformats.org/officeDocument/2006/relationships/styles" Target="styles.xml" /><Relationship Id="rId15" Type="http://schemas.openxmlformats.org/officeDocument/2006/relationships/header" Target="header1.xml" /><Relationship Id="rId10" Type="http://schemas.openxmlformats.org/officeDocument/2006/relationships/hyperlink" Target="https://www.microsoft.com/en-us/microsoft-365-copilot/pricing/individuals?ocid=cmmoclffsq0" TargetMode="Externa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hyperlink" Target="https://www.microsoft.com/en-us/microsoft-365/copilot-learning-center" TargetMode="External" /></Relationships>

</file>

<file path=word/_rels/header1.xml.rels><?xml version="1.0" encoding="UTF-8"?>
<Relationships xmlns="http://schemas.openxmlformats.org/package/2006/relationships"><Relationship Id="rId3" Type="http://schemas.openxmlformats.org/officeDocument/2006/relationships/image" Target="media/image6.png" /><Relationship Id="rId2" Type="http://schemas.openxmlformats.org/officeDocument/2006/relationships/image" Target="media/image5.png" /><Relationship Id="rId1" Type="http://schemas.openxmlformats.org/officeDocument/2006/relationships/image" Target="media/image4.png" /><Relationship Id="rId6" Type="http://schemas.openxmlformats.org/officeDocument/2006/relationships/image" Target="media/image7.jpeg" /><Relationship Id="rId5" Type="http://schemas.openxmlformats.org/officeDocument/2006/relationships/image" Target="media/image60.png" /><Relationship Id="rId4" Type="http://schemas.openxmlformats.org/officeDocument/2006/relationships/image" Target="media/image50.png" /></Relationships>

</file>

<file path=word/theme/theme1.xml><?xml version="1.0" encoding="utf-8"?>
<a:theme xmlns:a="http://schemas.openxmlformats.org/drawingml/2006/main" xmlns:thm15="http://schemas.microsoft.com/office/thememl/2012/main" name="Win32TaT">
  <a:themeElements>
    <a:clrScheme name="Custom 6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1559BC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4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d3219369-76f2-4672-80f6-b901eea51b2d" xsi:nil="true"/>
    <MediaServiceGenerationTime xmlns="8b8b6393-88a8-4ab7-908c-38da4c8dd456" xsi:nil="true"/>
    <MediaServiceEventHashCode xmlns="8b8b6393-88a8-4ab7-908c-38da4c8dd456" xsi:nil="true"/>
    <lcf76f155ced4ddcb4097134ff3c332f xmlns="8b8b6393-88a8-4ab7-908c-38da4c8dd4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A974E82121A141976152A0FC78A0D5" ma:contentTypeVersion="13" ma:contentTypeDescription="Create a new document." ma:contentTypeScope="" ma:versionID="053d099c53c3cf16c798d5c4d1724cc0">
  <xsd:schema xmlns:xsd="http://www.w3.org/2001/XMLSchema" xmlns:xs="http://www.w3.org/2001/XMLSchema" xmlns:p="http://schemas.microsoft.com/office/2006/metadata/properties" xmlns:ns1="http://schemas.microsoft.com/sharepoint/v3" xmlns:ns2="8b8b6393-88a8-4ab7-908c-38da4c8dd456" xmlns:ns3="d3219369-76f2-4672-80f6-b901eea51b2d" targetNamespace="http://schemas.microsoft.com/office/2006/metadata/properties" ma:root="true" ma:fieldsID="a3fff76158904ae9eaa3d07b70e5020b" ns1:_="" ns2:_="" ns3:_="">
    <xsd:import namespace="http://schemas.microsoft.com/sharepoint/v3"/>
    <xsd:import namespace="8b8b6393-88a8-4ab7-908c-38da4c8dd456"/>
    <xsd:import namespace="d3219369-76f2-4672-80f6-b901eea51b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b6393-88a8-4ab7-908c-38da4c8dd4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19369-76f2-4672-80f6-b901eea51b2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4b6eb6-537c-48b8-9cec-7cb3a0525f1f}" ma:internalName="TaxCatchAll" ma:showField="CatchAllData" ma:web="d3219369-76f2-4672-80f6-b901eea51b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AE777-BEAD-499B-913A-3D72F383DC1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3687215-A696-4E17-B7F0-FA1676D778AF}"/>
</file>

<file path=customXml/itemProps3.xml><?xml version="1.0" encoding="utf-8"?>
<ds:datastoreItem xmlns:ds="http://schemas.openxmlformats.org/officeDocument/2006/customXml" ds:itemID="{96AC5F2B-352C-4112-B72E-1A03BC1386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Quickstart Guide to Copilot in Word_VB_wac_V8</Template>
  <TotalTime>0</TotalTime>
  <Pages>1</Pages>
  <Words>336</Words>
  <Characters>1734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2026-07-25T01:44:28.0590951Z</dcterms:created>
  <dcterms:modified xsi:type="dcterms:W3CDTF">2026-01-30T18:27:00.0000000Z</dcterms:modified>
  <dc:creator>Alexandre EVP MSFT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0x010100AAA974E82121A141976152A0FC78A0D5</vt:lpwstr>
  </property>
  <property fmtid="{D5CDD505-2E9C-101B-9397-08002B2CF9AE}" pid="4" name="docLang">
    <vt:lpwstr>en</vt:lpwstr>
  </property>
</Properties>
</file>